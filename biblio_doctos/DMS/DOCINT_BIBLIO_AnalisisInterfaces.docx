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D17" w:rsidRDefault="00510BC6" w:rsidP="00177EAE">
      <w:r>
        <w:tab/>
      </w:r>
    </w:p>
    <w:p w:rsidR="00026F64" w:rsidRDefault="00026F64" w:rsidP="00177EAE"/>
    <w:p w:rsidR="00026F64" w:rsidRDefault="00026F64" w:rsidP="00177EAE"/>
    <w:p w:rsidR="00510BC6" w:rsidRDefault="00510BC6" w:rsidP="00177EAE"/>
    <w:p w:rsidR="00510BC6" w:rsidRDefault="00510BC6" w:rsidP="00177EAE"/>
    <w:p w:rsidR="00026F64" w:rsidRDefault="00026F64" w:rsidP="00177EAE"/>
    <w:p w:rsidR="00026F64" w:rsidRDefault="00026F64" w:rsidP="00177EAE"/>
    <w:p w:rsidR="00026F64" w:rsidRDefault="00026F64" w:rsidP="00177EAE"/>
    <w:p w:rsidR="00510BC6" w:rsidRDefault="00510BC6" w:rsidP="00177EAE"/>
    <w:p w:rsidR="00C03F70" w:rsidRDefault="00C03F70" w:rsidP="00177EAE"/>
    <w:p w:rsidR="00C03F70" w:rsidRDefault="00C03F70" w:rsidP="00177EAE"/>
    <w:p w:rsidR="00C03F70" w:rsidRDefault="00C03F70" w:rsidP="004A3011"/>
    <w:p w:rsidR="00C03F70" w:rsidRDefault="00C03F70" w:rsidP="00177EAE"/>
    <w:p w:rsidR="00C03F70" w:rsidRDefault="00413E20" w:rsidP="00177EAE">
      <w:r>
        <w:rPr>
          <w:noProof/>
          <w:lang w:val="es-MX"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0" type="#_x0000_t202" style="position:absolute;left:0;text-align:left;margin-left:-26.4pt;margin-top:8.1pt;width:261.75pt;height:101.5pt;z-index:5;mso-wrap-style:none;mso-width-relative:margin;mso-height-relative:margin" stroked="f">
            <v:textbox style="mso-fit-shape-to-text:t">
              <w:txbxContent>
                <w:p w:rsidR="00C257D6" w:rsidRDefault="00413E20" w:rsidP="00C257D6"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247.15pt;height:94.15pt">
                        <v:imagedata r:id="rId8" o:title="logo_jpg" croptop="3730f" cropbottom="4795f"/>
                      </v:shape>
                    </w:pict>
                  </w:r>
                </w:p>
              </w:txbxContent>
            </v:textbox>
          </v:shape>
        </w:pict>
      </w:r>
    </w:p>
    <w:p w:rsidR="00C03F70" w:rsidRDefault="00C03F70" w:rsidP="00177EAE"/>
    <w:p w:rsidR="00C03F70" w:rsidRDefault="00413E20" w:rsidP="00177EAE">
      <w:r>
        <w:rPr>
          <w:noProof/>
          <w:lang w:val="es-MX" w:eastAsia="es-MX"/>
        </w:rPr>
        <w:pict>
          <v:shape id="_x0000_s1079" type="#_x0000_t202" style="position:absolute;left:0;text-align:left;margin-left:300.35pt;margin-top:.05pt;width:184.75pt;height:78pt;z-index:4;mso-wrap-style:none" filled="f" stroked="f">
            <v:textbox>
              <w:txbxContent>
                <w:p w:rsidR="00C257D6" w:rsidRDefault="00413E20" w:rsidP="00C257D6">
                  <w:r>
                    <w:pict>
                      <v:shape id="_x0000_i1027" type="#_x0000_t75" style="width:170.3pt;height:61.6pt">
                        <v:imagedata r:id="rId9" o:title="ges_logo_grande"/>
                      </v:shape>
                    </w:pict>
                  </w:r>
                </w:p>
              </w:txbxContent>
            </v:textbox>
          </v:shape>
        </w:pict>
      </w:r>
    </w:p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413E20" w:rsidP="00177EAE">
      <w:r w:rsidRPr="00413E20">
        <w:rPr>
          <w:noProof/>
        </w:rPr>
        <w:pict>
          <v:shape id="_x0000_s1073" type="#_x0000_t202" style="position:absolute;left:0;text-align:left;margin-left:-30.85pt;margin-top:6.05pt;width:523.2pt;height:59.55pt;z-index:1" stroked="f">
            <v:textbox style="mso-next-textbox:#_x0000_s1073">
              <w:txbxContent>
                <w:p w:rsidR="00C03F70" w:rsidRPr="001B6325" w:rsidRDefault="00360D03" w:rsidP="0016603A">
                  <w:pPr>
                    <w:pStyle w:val="GESTITULODEPORTADA"/>
                    <w:spacing w:line="240" w:lineRule="auto"/>
                    <w:jc w:val="right"/>
                  </w:pPr>
                  <w:r>
                    <w:t xml:space="preserve">DOCUMENTACIÓN DE </w:t>
                  </w:r>
                  <w:r>
                    <w:br/>
                    <w:t>DISEÑO DE INTERFACE DE USUARIO</w:t>
                  </w:r>
                </w:p>
                <w:p w:rsidR="00C03F70" w:rsidRDefault="00C03F70" w:rsidP="0016603A">
                  <w:pPr>
                    <w:jc w:val="right"/>
                  </w:pPr>
                </w:p>
                <w:p w:rsidR="00C03F70" w:rsidRDefault="00C03F70" w:rsidP="0016603A">
                  <w:pPr>
                    <w:jc w:val="right"/>
                  </w:pPr>
                </w:p>
                <w:p w:rsidR="00C03F70" w:rsidRDefault="00C03F70" w:rsidP="0016603A">
                  <w:pPr>
                    <w:jc w:val="right"/>
                  </w:pPr>
                </w:p>
                <w:p w:rsidR="00C03F70" w:rsidRDefault="00C03F70" w:rsidP="0016603A">
                  <w:pPr>
                    <w:jc w:val="right"/>
                  </w:pPr>
                </w:p>
                <w:p w:rsidR="00C03F70" w:rsidRDefault="00C03F70" w:rsidP="0016603A">
                  <w:pPr>
                    <w:jc w:val="right"/>
                  </w:pPr>
                </w:p>
                <w:p w:rsidR="00C03F70" w:rsidRDefault="00C03F70" w:rsidP="0016603A">
                  <w:pPr>
                    <w:jc w:val="right"/>
                  </w:pPr>
                </w:p>
              </w:txbxContent>
            </v:textbox>
          </v:shape>
        </w:pict>
      </w:r>
    </w:p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413E20" w:rsidP="00177EAE">
      <w:r w:rsidRPr="00413E20">
        <w:rPr>
          <w:noProof/>
        </w:rPr>
        <w:pict>
          <v:shape id="_x0000_s1075" type="#_x0000_t202" style="position:absolute;left:0;text-align:left;margin-left:62.25pt;margin-top:6.05pt;width:6in;height:210.3pt;z-index:2" stroked="f">
            <v:textbox style="mso-next-textbox:#_x0000_s1075">
              <w:txbxContent>
                <w:p w:rsidR="00CE4932" w:rsidRDefault="00CE4932" w:rsidP="001B6325">
                  <w:pPr>
                    <w:pStyle w:val="GESESTILOEQUIPO"/>
                  </w:pPr>
                  <w:r>
                    <w:t>Autor:</w:t>
                  </w:r>
                </w:p>
                <w:p w:rsidR="00CE4932" w:rsidRDefault="00360D03" w:rsidP="00360D03">
                  <w:pPr>
                    <w:pStyle w:val="GESESTILOEQUIPO"/>
                  </w:pPr>
                  <w:r>
                    <w:t>Jorge E. López</w:t>
                  </w: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  <w:p w:rsidR="00CE4932" w:rsidRDefault="00CE4932" w:rsidP="001B6325">
                  <w:pPr>
                    <w:pStyle w:val="GESESTILOEQUIPO"/>
                  </w:pPr>
                </w:p>
              </w:txbxContent>
            </v:textbox>
          </v:shape>
        </w:pict>
      </w:r>
    </w:p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C03F70" w:rsidP="00177EAE"/>
    <w:p w:rsidR="00C03F70" w:rsidRDefault="00413E20" w:rsidP="00177EAE">
      <w:r w:rsidRPr="00413E20">
        <w:rPr>
          <w:noProof/>
        </w:rPr>
        <w:pict>
          <v:shape id="_x0000_s1077" type="#_x0000_t202" style="position:absolute;left:0;text-align:left;margin-left:-8.8pt;margin-top:33.5pt;width:503.8pt;height:61.8pt;z-index:3" fillcolor="gray" stroked="f">
            <v:textbox style="mso-next-textbox:#_x0000_s1077">
              <w:txbxContent>
                <w:p w:rsidR="00204598" w:rsidRPr="000F58A6" w:rsidRDefault="00204598" w:rsidP="000F58A6">
                  <w:pPr>
                    <w:ind w:left="252" w:right="179"/>
                    <w:rPr>
                      <w:rFonts w:cs="Arial"/>
                      <w:color w:val="FFFFFF"/>
                      <w:sz w:val="15"/>
                      <w:szCs w:val="15"/>
                    </w:rPr>
                  </w:pPr>
                  <w:r w:rsidRPr="000F58A6">
                    <w:rPr>
                      <w:rFonts w:cs="Arial"/>
                      <w:b/>
                      <w:color w:val="FFFFFF"/>
                      <w:sz w:val="15"/>
                      <w:szCs w:val="15"/>
                    </w:rPr>
                    <w:t>Derechos de Propiedad</w:t>
                  </w:r>
                  <w:r w:rsidRPr="000F58A6">
                    <w:rPr>
                      <w:rFonts w:cs="Arial"/>
                      <w:color w:val="FFFFFF"/>
                      <w:sz w:val="15"/>
                      <w:szCs w:val="15"/>
                    </w:rPr>
                    <w:t xml:space="preserve">. El presente documento y todos y cada uno de los datos, artículos e información contenidos en el mismo (incluyendo, pero sin limitarse, a notas, informes y a la organización y presentación del documento) son propiedad de </w:t>
                  </w:r>
                  <w:r w:rsidR="008335A5">
                    <w:rPr>
                      <w:rFonts w:cs="Arial"/>
                      <w:color w:val="FFFFFF"/>
                      <w:sz w:val="15"/>
                      <w:szCs w:val="15"/>
                    </w:rPr>
                    <w:t xml:space="preserve">Escolar Hi-TECH y/o </w:t>
                  </w:r>
                  <w:r w:rsidRPr="000F58A6">
                    <w:rPr>
                      <w:rFonts w:cs="Arial"/>
                      <w:color w:val="FFFFFF"/>
                      <w:sz w:val="15"/>
                      <w:szCs w:val="15"/>
                    </w:rPr>
                    <w:t>Grupo GES Sistemas Avanzados. Se prohíbe expresamente su reproducción, distribución, diseminación o comercialización, total o parcialmente, en ningún grado o modo sin autorización expresa otorgada previamente por Grupo GES Sistemas Avanzados. Toda y cualquier reproducción, distribución o difusión y/o comercialización no autorizada estará sujeta a las acciones y/o recursos previstos por las leyes civiles y penales aplicables.</w:t>
                  </w:r>
                </w:p>
              </w:txbxContent>
            </v:textbox>
          </v:shape>
        </w:pict>
      </w:r>
    </w:p>
    <w:p w:rsidR="00C03F70" w:rsidRDefault="00C03F70" w:rsidP="00510BC6">
      <w:pPr>
        <w:tabs>
          <w:tab w:val="left" w:pos="2216"/>
        </w:tabs>
        <w:sectPr w:rsidR="00C03F70" w:rsidSect="0004182E">
          <w:footerReference w:type="first" r:id="rId10"/>
          <w:pgSz w:w="12242" w:h="15842" w:code="119"/>
          <w:pgMar w:top="1418" w:right="1134" w:bottom="1418" w:left="1418" w:header="709" w:footer="709" w:gutter="0"/>
          <w:pgNumType w:start="0"/>
          <w:cols w:space="708"/>
          <w:titlePg/>
          <w:docGrid w:linePitch="360"/>
        </w:sectPr>
      </w:pPr>
    </w:p>
    <w:p w:rsidR="00E97D7B" w:rsidRPr="00451108" w:rsidRDefault="00360D03" w:rsidP="00451108">
      <w:pPr>
        <w:pStyle w:val="GESTITULO"/>
      </w:pPr>
      <w:r>
        <w:lastRenderedPageBreak/>
        <w:t>INTRODUCCIÓN</w:t>
      </w:r>
    </w:p>
    <w:p w:rsidR="00E97D7B" w:rsidRDefault="00360D03" w:rsidP="001B6325">
      <w:pPr>
        <w:pStyle w:val="GESCONTENIDO"/>
      </w:pPr>
      <w:r>
        <w:t>Este pequeño documento concentra las conclusiones acerca de la interface de usuario que se ha decidido utilizar para la aplicación BiblioTEK</w:t>
      </w:r>
      <w:r w:rsidR="0012627F">
        <w:t>.</w:t>
      </w:r>
      <w:r w:rsidR="00E97D7B" w:rsidRPr="00E97D7B">
        <w:t xml:space="preserve"> </w:t>
      </w:r>
    </w:p>
    <w:p w:rsidR="00F90FA1" w:rsidRPr="004A796A" w:rsidRDefault="00F90FA1" w:rsidP="004A796A">
      <w:pPr>
        <w:pStyle w:val="GESCONTENIDO"/>
      </w:pPr>
    </w:p>
    <w:p w:rsidR="00F90FA1" w:rsidRPr="00340EBE" w:rsidRDefault="00360D03" w:rsidP="00182063">
      <w:pPr>
        <w:pStyle w:val="GESSUBTITULOS"/>
      </w:pPr>
      <w:r>
        <w:t>INTERFACES ESTUDIADAS</w:t>
      </w:r>
    </w:p>
    <w:p w:rsidR="006E39AD" w:rsidRDefault="00360D03" w:rsidP="001B6325">
      <w:pPr>
        <w:pStyle w:val="GESCONTENIDO"/>
      </w:pPr>
      <w:r>
        <w:t>Tomando como base algunas bibliotecas en línea de acceso libre, se han elegido estos dos modelos:</w:t>
      </w:r>
    </w:p>
    <w:p w:rsidR="006E39AD" w:rsidRDefault="006E39AD" w:rsidP="00A70057">
      <w:pPr>
        <w:pStyle w:val="GESCONTENIDO"/>
      </w:pPr>
    </w:p>
    <w:p w:rsidR="006E39AD" w:rsidRDefault="00360D03" w:rsidP="00F360D1">
      <w:pPr>
        <w:pStyle w:val="GESVINETAS1ERNIVEL"/>
        <w:rPr>
          <w:b/>
        </w:rPr>
      </w:pPr>
      <w:r w:rsidRPr="008A28C8">
        <w:rPr>
          <w:b/>
        </w:rPr>
        <w:t>Biblioteca de la Universidad de Urbana-Champaing en Illionois</w:t>
      </w:r>
      <w:r w:rsidR="00FB31F1" w:rsidRPr="008A28C8">
        <w:rPr>
          <w:b/>
        </w:rPr>
        <w:t>.</w:t>
      </w:r>
    </w:p>
    <w:p w:rsidR="003276D2" w:rsidRPr="003276D2" w:rsidRDefault="003276D2" w:rsidP="003276D2">
      <w:pPr>
        <w:pStyle w:val="GESVINETAS1ERNIVEL"/>
        <w:numPr>
          <w:ilvl w:val="1"/>
          <w:numId w:val="1"/>
        </w:numPr>
        <w:rPr>
          <w:i/>
        </w:rPr>
      </w:pPr>
      <w:r w:rsidRPr="003276D2">
        <w:rPr>
          <w:i/>
        </w:rPr>
        <w:t>http://vufind.carli.illinois.edu/vf-uiu/</w:t>
      </w:r>
    </w:p>
    <w:p w:rsidR="00360D03" w:rsidRDefault="00360D03" w:rsidP="00360D03">
      <w:pPr>
        <w:pStyle w:val="GESVINETAS1ERNIVEL"/>
        <w:numPr>
          <w:ilvl w:val="0"/>
          <w:numId w:val="0"/>
        </w:numPr>
        <w:ind w:left="680" w:hanging="396"/>
      </w:pPr>
    </w:p>
    <w:p w:rsidR="00360D03" w:rsidRPr="00360D03" w:rsidRDefault="00360D03" w:rsidP="008A28C8">
      <w:pPr>
        <w:pStyle w:val="GESVINETAS1ERNIVEL"/>
        <w:numPr>
          <w:ilvl w:val="0"/>
          <w:numId w:val="8"/>
        </w:numPr>
        <w:rPr>
          <w:b/>
          <w:i/>
        </w:rPr>
      </w:pPr>
      <w:r w:rsidRPr="00360D03">
        <w:rPr>
          <w:b/>
          <w:i/>
        </w:rPr>
        <w:t>Consultas al Catálogo</w:t>
      </w:r>
      <w:r w:rsidR="00D564CD">
        <w:rPr>
          <w:b/>
          <w:i/>
        </w:rPr>
        <w:t xml:space="preserve"> de Títulos</w:t>
      </w:r>
      <w:r w:rsidRPr="00360D03">
        <w:rPr>
          <w:b/>
          <w:i/>
        </w:rPr>
        <w:t>:</w:t>
      </w: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413E20" w:rsidP="00360D03">
      <w:pPr>
        <w:pStyle w:val="GESVINETAS1ERNIVEL"/>
        <w:numPr>
          <w:ilvl w:val="0"/>
          <w:numId w:val="0"/>
        </w:numPr>
        <w:ind w:left="1076" w:hanging="396"/>
      </w:pPr>
      <w:r>
        <w:rPr>
          <w:noProof/>
          <w:lang w:val="es-MX" w:eastAsia="es-MX"/>
        </w:rPr>
        <w:pict>
          <v:shape id="_x0000_s1084" type="#_x0000_t202" style="position:absolute;left:0;text-align:left;margin-left:18.1pt;margin-top:2.05pt;width:473.85pt;height:205.7pt;z-index:6;mso-wrap-style:none" stroked="f">
            <v:textbox style="mso-fit-shape-to-text:t">
              <w:txbxContent>
                <w:p w:rsidR="00360D03" w:rsidRDefault="003C6FCB">
                  <w:r w:rsidRPr="00413E20">
                    <w:pict>
                      <v:shape id="_x0000_i1028" type="#_x0000_t75" style="width:456.9pt;height:149.55pt">
                        <v:imagedata r:id="rId11" o:title="" cropbottom="10660f"/>
                      </v:shape>
                    </w:pict>
                  </w:r>
                </w:p>
              </w:txbxContent>
            </v:textbox>
          </v:shape>
        </w:pict>
      </w: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D564CD" w:rsidRDefault="00D564CD" w:rsidP="00360D03">
      <w:pPr>
        <w:pStyle w:val="GESVINETAS1ERNIVEL"/>
        <w:numPr>
          <w:ilvl w:val="0"/>
          <w:numId w:val="0"/>
        </w:numPr>
        <w:ind w:left="1076" w:hanging="396"/>
      </w:pPr>
    </w:p>
    <w:p w:rsidR="00D564CD" w:rsidRDefault="00D564CD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Pr="00D564CD" w:rsidRDefault="00D564CD" w:rsidP="00360D03">
      <w:pPr>
        <w:pStyle w:val="GESVINETAS1ERNIVEL"/>
        <w:numPr>
          <w:ilvl w:val="0"/>
          <w:numId w:val="0"/>
        </w:numPr>
        <w:ind w:left="1076" w:hanging="396"/>
        <w:rPr>
          <w:b/>
        </w:rPr>
      </w:pPr>
      <w:r w:rsidRPr="00D564CD">
        <w:rPr>
          <w:b/>
        </w:rPr>
        <w:t>Se observan los siguientes elementos sobresalientes:</w:t>
      </w:r>
    </w:p>
    <w:p w:rsidR="00D564CD" w:rsidRDefault="00D564CD" w:rsidP="00360D03">
      <w:pPr>
        <w:pStyle w:val="GESVINETAS1ERNIVEL"/>
        <w:numPr>
          <w:ilvl w:val="0"/>
          <w:numId w:val="0"/>
        </w:numPr>
        <w:ind w:left="1076" w:hanging="396"/>
      </w:pPr>
    </w:p>
    <w:p w:rsidR="00D564CD" w:rsidRDefault="00D564CD" w:rsidP="00D564CD">
      <w:pPr>
        <w:pStyle w:val="GESVINETAS1ERNIVEL"/>
        <w:numPr>
          <w:ilvl w:val="0"/>
          <w:numId w:val="7"/>
        </w:numPr>
      </w:pPr>
      <w:r>
        <w:t>Un campo de ingreso de texto.</w:t>
      </w:r>
    </w:p>
    <w:p w:rsidR="00D564CD" w:rsidRDefault="00D564CD" w:rsidP="00D564CD">
      <w:pPr>
        <w:pStyle w:val="GESVINETAS1ERNIVEL"/>
        <w:numPr>
          <w:ilvl w:val="0"/>
          <w:numId w:val="7"/>
        </w:numPr>
      </w:pPr>
      <w:r>
        <w:t>Una lista para elegir el tipo de información por el cual se intentará buscar el título.</w:t>
      </w:r>
    </w:p>
    <w:p w:rsidR="00360D03" w:rsidRDefault="008A28C8" w:rsidP="008A28C8">
      <w:pPr>
        <w:pStyle w:val="GESVINETAS1ERNIVEL"/>
        <w:numPr>
          <w:ilvl w:val="0"/>
          <w:numId w:val="7"/>
        </w:numPr>
      </w:pPr>
      <w:r w:rsidRPr="008A28C8">
        <w:rPr>
          <w:b/>
          <w:i/>
        </w:rPr>
        <w:t>Opcionalmente</w:t>
      </w:r>
      <w:r>
        <w:t xml:space="preserve"> una opción para elegir el catálogo a buscar (el de la biblioteca actual o el de todas las bibliotecas de una red).</w:t>
      </w: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276D2" w:rsidRPr="00360D03" w:rsidRDefault="003276D2" w:rsidP="003276D2">
      <w:pPr>
        <w:pStyle w:val="GESVINETAS1ERNIVEL"/>
        <w:numPr>
          <w:ilvl w:val="0"/>
          <w:numId w:val="8"/>
        </w:numPr>
        <w:rPr>
          <w:b/>
          <w:i/>
        </w:rPr>
      </w:pPr>
      <w:r>
        <w:rPr>
          <w:b/>
          <w:i/>
        </w:rPr>
        <w:t>Resultado de Títulos</w:t>
      </w:r>
      <w:r w:rsidRPr="00360D03">
        <w:rPr>
          <w:b/>
          <w:i/>
        </w:rPr>
        <w:t>:</w:t>
      </w:r>
    </w:p>
    <w:p w:rsidR="00360D03" w:rsidRDefault="00413E20" w:rsidP="003276D2">
      <w:pPr>
        <w:pStyle w:val="GESVINETAS1ERNIVEL"/>
        <w:numPr>
          <w:ilvl w:val="0"/>
          <w:numId w:val="0"/>
        </w:numPr>
        <w:ind w:left="1040"/>
      </w:pPr>
      <w:r>
        <w:rPr>
          <w:noProof/>
          <w:lang w:val="es-MX" w:eastAsia="es-MX"/>
        </w:rPr>
        <w:pict>
          <v:shape id="_x0000_s1086" type="#_x0000_t202" style="position:absolute;left:0;text-align:left;margin-left:54.4pt;margin-top:7pt;width:357.25pt;height:166.85pt;z-index:8" stroked="f">
            <v:textbox>
              <w:txbxContent>
                <w:p w:rsidR="003276D2" w:rsidRDefault="003C6FCB">
                  <w:r w:rsidRPr="00413E20">
                    <w:pict>
                      <v:shape id="_x0000_i1029" type="#_x0000_t75" style="width:342pt;height:183.45pt">
                        <v:imagedata r:id="rId12" o:title=""/>
                      </v:shape>
                    </w:pict>
                  </w:r>
                </w:p>
              </w:txbxContent>
            </v:textbox>
          </v:shape>
        </w:pict>
      </w:r>
    </w:p>
    <w:p w:rsidR="00360D03" w:rsidRDefault="00360D03" w:rsidP="00360D03">
      <w:pPr>
        <w:pStyle w:val="GESVINETAS1ERNIVEL"/>
        <w:numPr>
          <w:ilvl w:val="0"/>
          <w:numId w:val="0"/>
        </w:numPr>
        <w:ind w:left="1076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680" w:hanging="396"/>
      </w:pPr>
    </w:p>
    <w:p w:rsidR="00360D03" w:rsidRDefault="00360D03" w:rsidP="00360D03">
      <w:pPr>
        <w:pStyle w:val="GESVINETAS1ERNIVEL"/>
        <w:numPr>
          <w:ilvl w:val="0"/>
          <w:numId w:val="0"/>
        </w:numPr>
        <w:ind w:left="680" w:hanging="396"/>
      </w:pPr>
    </w:p>
    <w:p w:rsidR="00077E4F" w:rsidRDefault="00077E4F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Default="008A28C8" w:rsidP="00690974">
      <w:pPr>
        <w:pStyle w:val="GESCONTENIDO"/>
      </w:pPr>
    </w:p>
    <w:p w:rsidR="008A28C8" w:rsidRPr="00690974" w:rsidRDefault="008A28C8" w:rsidP="00690974">
      <w:pPr>
        <w:pStyle w:val="GESCONTENIDO"/>
      </w:pPr>
    </w:p>
    <w:p w:rsidR="003276D2" w:rsidRPr="00D564CD" w:rsidRDefault="003276D2" w:rsidP="003276D2">
      <w:pPr>
        <w:pStyle w:val="GESVINETAS1ERNIVEL"/>
        <w:numPr>
          <w:ilvl w:val="0"/>
          <w:numId w:val="0"/>
        </w:numPr>
        <w:ind w:left="1076" w:hanging="396"/>
        <w:rPr>
          <w:b/>
        </w:rPr>
      </w:pPr>
      <w:r w:rsidRPr="00D564CD">
        <w:rPr>
          <w:b/>
        </w:rPr>
        <w:lastRenderedPageBreak/>
        <w:t xml:space="preserve">Se </w:t>
      </w:r>
      <w:r>
        <w:rPr>
          <w:b/>
        </w:rPr>
        <w:t>aprecian</w:t>
      </w:r>
      <w:r w:rsidRPr="00D564CD">
        <w:rPr>
          <w:b/>
        </w:rPr>
        <w:t xml:space="preserve"> los siguientes elementos:</w:t>
      </w:r>
    </w:p>
    <w:p w:rsidR="003276D2" w:rsidRDefault="003276D2" w:rsidP="003276D2">
      <w:pPr>
        <w:pStyle w:val="GESVINETAS1ERNIVEL"/>
        <w:numPr>
          <w:ilvl w:val="0"/>
          <w:numId w:val="0"/>
        </w:numPr>
        <w:ind w:left="1076" w:hanging="396"/>
      </w:pPr>
    </w:p>
    <w:p w:rsidR="003276D2" w:rsidRDefault="003276D2" w:rsidP="003276D2">
      <w:pPr>
        <w:pStyle w:val="GESVINETAS1ERNIVEL"/>
        <w:numPr>
          <w:ilvl w:val="0"/>
          <w:numId w:val="7"/>
        </w:numPr>
      </w:pPr>
      <w:r>
        <w:t>Un especio particular para cada ejemplar.</w:t>
      </w:r>
    </w:p>
    <w:p w:rsidR="003276D2" w:rsidRDefault="003276D2" w:rsidP="003276D2">
      <w:pPr>
        <w:pStyle w:val="GESVINETAS1ERNIVEL"/>
        <w:numPr>
          <w:ilvl w:val="0"/>
          <w:numId w:val="7"/>
        </w:numPr>
      </w:pPr>
      <w:r>
        <w:t>Características de realce entre cada elemento del título/ejemplar, p.e. autor, publicación, datos adicionales, tipo de material, etc.</w:t>
      </w:r>
    </w:p>
    <w:p w:rsidR="003276D2" w:rsidRDefault="003276D2" w:rsidP="003276D2">
      <w:pPr>
        <w:pStyle w:val="GESVINETAS1ERNIVEL"/>
        <w:numPr>
          <w:ilvl w:val="0"/>
          <w:numId w:val="7"/>
        </w:numPr>
      </w:pPr>
      <w:r>
        <w:t>Al lado derecho existen elementos que permiten filtrar los resultados.</w:t>
      </w:r>
    </w:p>
    <w:p w:rsidR="006074F1" w:rsidRDefault="006074F1" w:rsidP="003276D2">
      <w:pPr>
        <w:pStyle w:val="GESVINETAS1ERNIVEL"/>
        <w:numPr>
          <w:ilvl w:val="0"/>
          <w:numId w:val="7"/>
        </w:numPr>
      </w:pPr>
      <w:r>
        <w:t>Acceso a la información de cada ejemplar.</w:t>
      </w:r>
    </w:p>
    <w:p w:rsidR="003276D2" w:rsidRDefault="003276D2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Pr="00360D03" w:rsidRDefault="006074F1" w:rsidP="006074F1">
      <w:pPr>
        <w:pStyle w:val="GESVINETAS1ERNIVEL"/>
        <w:numPr>
          <w:ilvl w:val="0"/>
          <w:numId w:val="8"/>
        </w:numPr>
        <w:rPr>
          <w:b/>
          <w:i/>
        </w:rPr>
      </w:pPr>
      <w:r>
        <w:rPr>
          <w:b/>
          <w:i/>
        </w:rPr>
        <w:t>Consulta de un Título y/o Ejemplares</w:t>
      </w:r>
      <w:r w:rsidRPr="00360D03">
        <w:rPr>
          <w:b/>
          <w:i/>
        </w:rPr>
        <w:t>:</w:t>
      </w:r>
    </w:p>
    <w:p w:rsidR="003276D2" w:rsidRDefault="00413E20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  <w:r>
        <w:rPr>
          <w:b/>
          <w:noProof/>
          <w:lang w:val="es-MX" w:eastAsia="es-MX"/>
        </w:rPr>
        <w:pict>
          <v:shape id="_x0000_s1088" type="#_x0000_t202" style="position:absolute;left:0;text-align:left;margin-left:28.1pt;margin-top:5.65pt;width:461.75pt;height:364.15pt;z-index:10" stroked="f">
            <v:textbox style="mso-next-textbox:#_x0000_s1088">
              <w:txbxContent>
                <w:p w:rsidR="006074F1" w:rsidRDefault="003C6FCB">
                  <w:r w:rsidRPr="00413E20">
                    <w:pict>
                      <v:shape id="_x0000_i1030" type="#_x0000_t75" style="width:445.85pt;height:353.75pt">
                        <v:imagedata r:id="rId13" o:title=""/>
                      </v:shape>
                    </w:pict>
                  </w:r>
                </w:p>
              </w:txbxContent>
            </v:textbox>
          </v:shape>
        </w:pict>
      </w: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Pr="00D564CD" w:rsidRDefault="006074F1" w:rsidP="006074F1">
      <w:pPr>
        <w:pStyle w:val="GESVINETAS1ERNIVEL"/>
        <w:numPr>
          <w:ilvl w:val="0"/>
          <w:numId w:val="0"/>
        </w:numPr>
        <w:ind w:left="1076" w:hanging="396"/>
        <w:rPr>
          <w:b/>
        </w:rPr>
      </w:pPr>
      <w:r w:rsidRPr="00D564CD">
        <w:rPr>
          <w:b/>
        </w:rPr>
        <w:t xml:space="preserve">Se </w:t>
      </w:r>
      <w:r>
        <w:rPr>
          <w:b/>
        </w:rPr>
        <w:t>aprecian</w:t>
      </w:r>
      <w:r w:rsidRPr="00D564CD">
        <w:rPr>
          <w:b/>
        </w:rPr>
        <w:t xml:space="preserve"> los siguientes elementos:</w:t>
      </w:r>
    </w:p>
    <w:p w:rsidR="006074F1" w:rsidRDefault="006074F1" w:rsidP="006074F1">
      <w:pPr>
        <w:pStyle w:val="GESVINETAS1ERNIVEL"/>
        <w:numPr>
          <w:ilvl w:val="0"/>
          <w:numId w:val="0"/>
        </w:numPr>
        <w:ind w:left="1076" w:hanging="396"/>
      </w:pP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Información visual del título (p.e. portada).</w:t>
      </w: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Datos rápidos del del título (autor/es, editor, palabras clave, descripción física, etc.)</w:t>
      </w: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Pestañas para acceso a información avanzada (más detalles, ubicación, comentarios, revisiones de usuarios, solicitar el ítem, etc.).</w:t>
      </w: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074F1" w:rsidRDefault="006074F1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</w:p>
    <w:p w:rsidR="006E39AD" w:rsidRDefault="003276D2" w:rsidP="003276D2">
      <w:pPr>
        <w:pStyle w:val="GESVINETAS1ERNIVEL"/>
        <w:numPr>
          <w:ilvl w:val="0"/>
          <w:numId w:val="0"/>
        </w:numPr>
        <w:ind w:left="680"/>
        <w:rPr>
          <w:b/>
        </w:rPr>
      </w:pPr>
      <w:r>
        <w:rPr>
          <w:b/>
        </w:rPr>
        <w:br w:type="page"/>
      </w:r>
      <w:r w:rsidR="008A28C8" w:rsidRPr="008A28C8">
        <w:rPr>
          <w:b/>
        </w:rPr>
        <w:lastRenderedPageBreak/>
        <w:t>Biblioteca de la Universidad Nacional Autónoma de México</w:t>
      </w:r>
      <w:r w:rsidR="00FB31F1" w:rsidRPr="008A28C8">
        <w:rPr>
          <w:b/>
        </w:rPr>
        <w:t>.</w:t>
      </w:r>
    </w:p>
    <w:p w:rsidR="003276D2" w:rsidRPr="008A28C8" w:rsidRDefault="003276D2" w:rsidP="003276D2">
      <w:pPr>
        <w:pStyle w:val="GESVINETAS1ERNIVEL"/>
        <w:numPr>
          <w:ilvl w:val="1"/>
          <w:numId w:val="1"/>
        </w:numPr>
      </w:pPr>
      <w:r w:rsidRPr="003276D2">
        <w:t>http://www.dgbiblio.unam.mx/</w:t>
      </w:r>
    </w:p>
    <w:p w:rsidR="008A28C8" w:rsidRDefault="008A28C8" w:rsidP="008A28C8">
      <w:pPr>
        <w:pStyle w:val="GESVINETAS1ERNIVEL"/>
        <w:numPr>
          <w:ilvl w:val="0"/>
          <w:numId w:val="0"/>
        </w:numPr>
        <w:ind w:left="1076" w:hanging="396"/>
      </w:pPr>
    </w:p>
    <w:p w:rsidR="008A28C8" w:rsidRPr="008A28C8" w:rsidRDefault="008A28C8" w:rsidP="008A28C8">
      <w:pPr>
        <w:pStyle w:val="GESVINETAS1ERNIVEL"/>
        <w:numPr>
          <w:ilvl w:val="0"/>
          <w:numId w:val="9"/>
        </w:numPr>
        <w:rPr>
          <w:b/>
        </w:rPr>
      </w:pPr>
      <w:r w:rsidRPr="008A28C8">
        <w:rPr>
          <w:b/>
        </w:rPr>
        <w:t>Consultas al Catálogo:</w:t>
      </w:r>
    </w:p>
    <w:p w:rsidR="00FC51FF" w:rsidRDefault="00413E20" w:rsidP="00A70057">
      <w:pPr>
        <w:pStyle w:val="GESCONTENIDO"/>
      </w:pPr>
      <w:r>
        <w:rPr>
          <w:noProof/>
          <w:lang w:val="es-MX" w:eastAsia="es-MX"/>
        </w:rPr>
        <w:pict>
          <v:shape id="_x0000_s1085" type="#_x0000_t202" style="position:absolute;left:0;text-align:left;margin-left:43.35pt;margin-top:9.5pt;width:444.45pt;height:264.45pt;z-index:7;mso-wrap-style:none" stroked="f">
            <v:textbox style="mso-fit-shape-to-text:t">
              <w:txbxContent>
                <w:p w:rsidR="008A28C8" w:rsidRDefault="003C6FCB">
                  <w:r w:rsidRPr="00413E20">
                    <w:pict>
                      <v:shape id="_x0000_i1031" type="#_x0000_t75" style="width:434.75pt;height:225pt">
                        <v:imagedata r:id="rId14" o:title=""/>
                      </v:shape>
                    </w:pict>
                  </w:r>
                </w:p>
              </w:txbxContent>
            </v:textbox>
          </v:shape>
        </w:pict>
      </w: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Default="008A28C8" w:rsidP="00A70057">
      <w:pPr>
        <w:pStyle w:val="GESCONTENIDO"/>
      </w:pPr>
    </w:p>
    <w:p w:rsidR="008A28C8" w:rsidRPr="00D564CD" w:rsidRDefault="008A28C8" w:rsidP="008A28C8">
      <w:pPr>
        <w:pStyle w:val="GESVINETAS1ERNIVEL"/>
        <w:numPr>
          <w:ilvl w:val="0"/>
          <w:numId w:val="0"/>
        </w:numPr>
        <w:ind w:left="1076" w:hanging="396"/>
        <w:rPr>
          <w:b/>
        </w:rPr>
      </w:pPr>
      <w:r w:rsidRPr="00D564CD">
        <w:rPr>
          <w:b/>
        </w:rPr>
        <w:t>Se observan los siguientes elementos sobresalientes:</w:t>
      </w:r>
    </w:p>
    <w:p w:rsidR="008A28C8" w:rsidRDefault="008A28C8" w:rsidP="008A28C8">
      <w:pPr>
        <w:pStyle w:val="GESVINETAS1ERNIVEL"/>
        <w:numPr>
          <w:ilvl w:val="0"/>
          <w:numId w:val="0"/>
        </w:numPr>
        <w:ind w:left="1076" w:hanging="396"/>
      </w:pPr>
    </w:p>
    <w:p w:rsidR="008A28C8" w:rsidRDefault="008A28C8" w:rsidP="008A28C8">
      <w:pPr>
        <w:pStyle w:val="GESVINETAS1ERNIVEL"/>
        <w:numPr>
          <w:ilvl w:val="0"/>
          <w:numId w:val="7"/>
        </w:numPr>
      </w:pPr>
      <w:r>
        <w:t>Un campo de ingreso de texto.</w:t>
      </w:r>
    </w:p>
    <w:p w:rsidR="008A28C8" w:rsidRDefault="008A28C8" w:rsidP="008A28C8">
      <w:pPr>
        <w:pStyle w:val="GESVINETAS1ERNIVEL"/>
        <w:numPr>
          <w:ilvl w:val="0"/>
          <w:numId w:val="7"/>
        </w:numPr>
      </w:pPr>
      <w:r>
        <w:t>Una lista de check boxes para elegir el tipo de información por el cual se intentará buscar el título.</w:t>
      </w:r>
    </w:p>
    <w:p w:rsidR="008A28C8" w:rsidRDefault="008A28C8" w:rsidP="00A70057">
      <w:pPr>
        <w:pStyle w:val="GESCONTENIDO"/>
      </w:pPr>
    </w:p>
    <w:p w:rsidR="003276D2" w:rsidRPr="00360D03" w:rsidRDefault="003276D2" w:rsidP="003276D2">
      <w:pPr>
        <w:pStyle w:val="GESVINETAS1ERNIVEL"/>
        <w:numPr>
          <w:ilvl w:val="0"/>
          <w:numId w:val="9"/>
        </w:numPr>
        <w:rPr>
          <w:b/>
          <w:i/>
        </w:rPr>
      </w:pPr>
      <w:r>
        <w:rPr>
          <w:b/>
          <w:i/>
        </w:rPr>
        <w:t>Resultado de Títulos</w:t>
      </w:r>
      <w:r w:rsidRPr="00360D03">
        <w:rPr>
          <w:b/>
          <w:i/>
        </w:rPr>
        <w:t>:</w:t>
      </w:r>
    </w:p>
    <w:p w:rsidR="008A28C8" w:rsidRDefault="00413E20" w:rsidP="00A70057">
      <w:pPr>
        <w:pStyle w:val="GESCONTENIDO"/>
      </w:pPr>
      <w:r>
        <w:rPr>
          <w:noProof/>
          <w:lang w:val="es-MX" w:eastAsia="es-MX"/>
        </w:rPr>
        <w:pict>
          <v:shape id="_x0000_s1087" type="#_x0000_t202" style="position:absolute;left:0;text-align:left;margin-left:49.55pt;margin-top:8.45pt;width:447.25pt;height:234.7pt;z-index:9" stroked="f">
            <v:textbox>
              <w:txbxContent>
                <w:p w:rsidR="008804FF" w:rsidRDefault="003C6FCB">
                  <w:r w:rsidRPr="00413E20">
                    <w:pict>
                      <v:shape id="_x0000_i1032" type="#_x0000_t75" style="width:431.3pt;height:222.25pt">
                        <v:imagedata r:id="rId15" o:title=""/>
                      </v:shape>
                    </w:pict>
                  </w:r>
                </w:p>
              </w:txbxContent>
            </v:textbox>
          </v:shape>
        </w:pict>
      </w:r>
    </w:p>
    <w:p w:rsidR="008A28C8" w:rsidRDefault="008A28C8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3276D2" w:rsidRDefault="003276D2" w:rsidP="00A70057">
      <w:pPr>
        <w:pStyle w:val="GESCONTENIDO"/>
      </w:pPr>
    </w:p>
    <w:p w:rsidR="006074F1" w:rsidRPr="00D564CD" w:rsidRDefault="006074F1" w:rsidP="006074F1">
      <w:pPr>
        <w:pStyle w:val="GESVINETAS1ERNIVEL"/>
        <w:numPr>
          <w:ilvl w:val="0"/>
          <w:numId w:val="0"/>
        </w:numPr>
        <w:ind w:left="1076" w:hanging="396"/>
        <w:rPr>
          <w:b/>
        </w:rPr>
      </w:pPr>
      <w:r w:rsidRPr="00D564CD">
        <w:rPr>
          <w:b/>
        </w:rPr>
        <w:lastRenderedPageBreak/>
        <w:t xml:space="preserve">Se </w:t>
      </w:r>
      <w:r>
        <w:rPr>
          <w:b/>
        </w:rPr>
        <w:t>aprecian</w:t>
      </w:r>
      <w:r w:rsidRPr="00D564CD">
        <w:rPr>
          <w:b/>
        </w:rPr>
        <w:t xml:space="preserve"> </w:t>
      </w:r>
      <w:r>
        <w:rPr>
          <w:b/>
        </w:rPr>
        <w:t xml:space="preserve">también </w:t>
      </w:r>
      <w:r w:rsidRPr="00D564CD">
        <w:rPr>
          <w:b/>
        </w:rPr>
        <w:t>los siguientes elementos:</w:t>
      </w:r>
    </w:p>
    <w:p w:rsidR="006074F1" w:rsidRDefault="006074F1" w:rsidP="006074F1">
      <w:pPr>
        <w:pStyle w:val="GESVINETAS1ERNIVEL"/>
        <w:numPr>
          <w:ilvl w:val="0"/>
          <w:numId w:val="0"/>
        </w:numPr>
        <w:ind w:left="1076" w:hanging="396"/>
      </w:pP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Un espacio particular para cada ejemplar.</w:t>
      </w: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Identificación visual del tipo de material (libro, video, etc.).</w:t>
      </w: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Características de realce entre cada elemento del título/ejemplar, p.e. autor, publicación, datos adicionales, tipo de material, etc.</w:t>
      </w: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Al lado derecho existen elementos que permiten filtrar los resultados.</w:t>
      </w: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Acceso a la información de cada ejemplar.</w:t>
      </w:r>
    </w:p>
    <w:p w:rsidR="008077A9" w:rsidRPr="006074F1" w:rsidRDefault="008077A9" w:rsidP="004E5BC1">
      <w:pPr>
        <w:pStyle w:val="GESCONTENIDO"/>
      </w:pPr>
    </w:p>
    <w:p w:rsidR="008804FF" w:rsidRPr="006074F1" w:rsidRDefault="006074F1" w:rsidP="006074F1">
      <w:pPr>
        <w:pStyle w:val="GESCONTENIDO"/>
        <w:numPr>
          <w:ilvl w:val="0"/>
          <w:numId w:val="9"/>
        </w:numPr>
        <w:rPr>
          <w:b/>
          <w:lang w:val="es-MX"/>
        </w:rPr>
      </w:pPr>
      <w:r w:rsidRPr="006074F1">
        <w:rPr>
          <w:b/>
          <w:lang w:val="es-MX"/>
        </w:rPr>
        <w:t>Consulta específica a un Título.</w:t>
      </w:r>
    </w:p>
    <w:p w:rsidR="006074F1" w:rsidRDefault="00413E20" w:rsidP="006074F1">
      <w:pPr>
        <w:pStyle w:val="GESCONTENIDO"/>
        <w:rPr>
          <w:lang w:val="es-MX"/>
        </w:rPr>
      </w:pPr>
      <w:r>
        <w:rPr>
          <w:noProof/>
          <w:lang w:val="es-MX" w:eastAsia="es-MX"/>
        </w:rPr>
        <w:pict>
          <v:shape id="_x0000_s1089" type="#_x0000_t202" style="position:absolute;left:0;text-align:left;margin-left:37.1pt;margin-top:7.5pt;width:448.6pt;height:225.7pt;z-index:11" stroked="f">
            <v:textbox>
              <w:txbxContent>
                <w:p w:rsidR="006074F1" w:rsidRDefault="003C6FCB">
                  <w:r w:rsidRPr="00413E20">
                    <w:pict>
                      <v:shape id="_x0000_i1033" type="#_x0000_t75" style="width:433.4pt;height:218.75pt">
                        <v:imagedata r:id="rId16" o:title=""/>
                      </v:shape>
                    </w:pict>
                  </w:r>
                </w:p>
              </w:txbxContent>
            </v:textbox>
          </v:shape>
        </w:pict>
      </w: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Default="006074F1" w:rsidP="006074F1">
      <w:pPr>
        <w:pStyle w:val="GESCONTENIDO"/>
        <w:rPr>
          <w:lang w:val="es-MX"/>
        </w:rPr>
      </w:pPr>
    </w:p>
    <w:p w:rsidR="006074F1" w:rsidRPr="00D564CD" w:rsidRDefault="006074F1" w:rsidP="006074F1">
      <w:pPr>
        <w:pStyle w:val="GESVINETAS1ERNIVEL"/>
        <w:numPr>
          <w:ilvl w:val="0"/>
          <w:numId w:val="0"/>
        </w:numPr>
        <w:ind w:left="1076" w:hanging="396"/>
        <w:rPr>
          <w:b/>
        </w:rPr>
      </w:pPr>
      <w:r w:rsidRPr="00D564CD">
        <w:rPr>
          <w:b/>
        </w:rPr>
        <w:t xml:space="preserve">Se </w:t>
      </w:r>
      <w:r>
        <w:rPr>
          <w:b/>
        </w:rPr>
        <w:t>aprecian</w:t>
      </w:r>
      <w:r w:rsidRPr="00D564CD">
        <w:rPr>
          <w:b/>
        </w:rPr>
        <w:t xml:space="preserve"> </w:t>
      </w:r>
      <w:r>
        <w:rPr>
          <w:b/>
        </w:rPr>
        <w:t xml:space="preserve">también </w:t>
      </w:r>
      <w:r w:rsidRPr="00D564CD">
        <w:rPr>
          <w:b/>
        </w:rPr>
        <w:t>los siguientes elementos:</w:t>
      </w:r>
    </w:p>
    <w:p w:rsidR="006074F1" w:rsidRDefault="006074F1" w:rsidP="006074F1">
      <w:pPr>
        <w:pStyle w:val="GESVINETAS1ERNIVEL"/>
        <w:numPr>
          <w:ilvl w:val="0"/>
          <w:numId w:val="0"/>
        </w:numPr>
        <w:ind w:left="1076" w:hanging="396"/>
      </w:pP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Un espacio particular para cada ejemplar.</w:t>
      </w:r>
    </w:p>
    <w:p w:rsidR="006074F1" w:rsidRDefault="006074F1" w:rsidP="006074F1">
      <w:pPr>
        <w:pStyle w:val="GESVINETAS1ERNIVEL"/>
        <w:numPr>
          <w:ilvl w:val="0"/>
          <w:numId w:val="7"/>
        </w:numPr>
      </w:pPr>
      <w:r>
        <w:t>Identificación visual del tipo de material (libro, video, etc.).</w:t>
      </w:r>
    </w:p>
    <w:p w:rsidR="008B3574" w:rsidRDefault="008B3574" w:rsidP="006074F1">
      <w:pPr>
        <w:pStyle w:val="GESVINETAS1ERNIVEL"/>
        <w:numPr>
          <w:ilvl w:val="0"/>
          <w:numId w:val="7"/>
        </w:numPr>
      </w:pPr>
      <w:r>
        <w:t>Posibilidad de cambiar entre interface visual (formato MARC, formato por etiquetas, etc.)</w:t>
      </w:r>
    </w:p>
    <w:p w:rsidR="006074F1" w:rsidRPr="006074F1" w:rsidRDefault="006074F1" w:rsidP="006074F1">
      <w:pPr>
        <w:pStyle w:val="GESCONTENIDO"/>
      </w:pPr>
    </w:p>
    <w:p w:rsidR="006074F1" w:rsidRDefault="006074F1" w:rsidP="006074F1">
      <w:pPr>
        <w:pStyle w:val="GESCONTENIDO"/>
        <w:rPr>
          <w:lang w:val="es-MX"/>
        </w:rPr>
      </w:pPr>
    </w:p>
    <w:p w:rsidR="00C02EF5" w:rsidRPr="00340EBE" w:rsidRDefault="00C02EF5" w:rsidP="00C02EF5">
      <w:pPr>
        <w:pStyle w:val="GESSUBTITULOS"/>
      </w:pPr>
      <w:r>
        <w:t>OPERATIVIDAD TRANSACCIONAL</w:t>
      </w:r>
    </w:p>
    <w:p w:rsidR="00C02EF5" w:rsidRDefault="00C02EF5" w:rsidP="00C02EF5">
      <w:pPr>
        <w:pStyle w:val="GESCONTENIDO"/>
      </w:pPr>
      <w:r>
        <w:t>Se hizo un análisis de diversas aplicaciones web, teniendo acceso a la operatividad de la aplicación de la biblioteca distrital del condado de Las Vegas-Clark, USA.</w:t>
      </w:r>
    </w:p>
    <w:p w:rsidR="00C02EF5" w:rsidRDefault="00C02EF5" w:rsidP="00C02EF5">
      <w:pPr>
        <w:pStyle w:val="GESCONTENIDO"/>
      </w:pPr>
    </w:p>
    <w:p w:rsidR="00C02EF5" w:rsidRPr="00C02EF5" w:rsidRDefault="00C02EF5" w:rsidP="00765B13">
      <w:pPr>
        <w:pStyle w:val="GESCONTENIDO"/>
        <w:jc w:val="center"/>
        <w:rPr>
          <w:b/>
          <w:i/>
        </w:rPr>
      </w:pPr>
      <w:r w:rsidRPr="00C02EF5">
        <w:rPr>
          <w:b/>
          <w:i/>
        </w:rPr>
        <w:t>https://ilsweb.lvccld.org</w:t>
      </w:r>
    </w:p>
    <w:p w:rsidR="00C02EF5" w:rsidRDefault="00C02EF5" w:rsidP="00C02EF5">
      <w:pPr>
        <w:pStyle w:val="GESCONTENIDO"/>
      </w:pPr>
    </w:p>
    <w:p w:rsidR="00C02EF5" w:rsidRDefault="00C02EF5" w:rsidP="00C02EF5">
      <w:pPr>
        <w:pStyle w:val="GESCONTENIDO"/>
      </w:pPr>
      <w:r>
        <w:t>En la aplicación de esa biblioteca se han encontrado las siguientes características:</w:t>
      </w:r>
    </w:p>
    <w:p w:rsidR="00C02EF5" w:rsidRDefault="00C02EF5" w:rsidP="00C02EF5">
      <w:pPr>
        <w:pStyle w:val="GESCONTENIDO"/>
      </w:pPr>
    </w:p>
    <w:p w:rsidR="00C02EF5" w:rsidRDefault="00C02EF5" w:rsidP="00C02EF5">
      <w:pPr>
        <w:pStyle w:val="GESCONTENIDO"/>
        <w:numPr>
          <w:ilvl w:val="0"/>
          <w:numId w:val="7"/>
        </w:numPr>
      </w:pPr>
      <w:r>
        <w:t>Manejo de acceso a usuarios por código de barras y NIP. En otros casos es un password.</w:t>
      </w:r>
    </w:p>
    <w:p w:rsidR="00C02EF5" w:rsidRDefault="00C02EF5" w:rsidP="00C02EF5">
      <w:pPr>
        <w:pStyle w:val="GESCONTENIDO"/>
        <w:numPr>
          <w:ilvl w:val="0"/>
          <w:numId w:val="7"/>
        </w:numPr>
      </w:pPr>
      <w:r>
        <w:t>Al ingresar puedes visualizar tus datos de usuario.</w:t>
      </w:r>
    </w:p>
    <w:p w:rsidR="00C02EF5" w:rsidRDefault="00C02EF5" w:rsidP="00C02EF5">
      <w:pPr>
        <w:pStyle w:val="GESCONTENIDO"/>
        <w:numPr>
          <w:ilvl w:val="0"/>
          <w:numId w:val="7"/>
        </w:numPr>
      </w:pPr>
      <w:r>
        <w:t>Puedes ver los títulos que no has devuelto.</w:t>
      </w:r>
    </w:p>
    <w:p w:rsidR="00C02EF5" w:rsidRDefault="00C02EF5" w:rsidP="00C02EF5">
      <w:pPr>
        <w:pStyle w:val="GESCONTENIDO"/>
        <w:numPr>
          <w:ilvl w:val="0"/>
          <w:numId w:val="7"/>
        </w:numPr>
      </w:pPr>
      <w:r>
        <w:t>Puedes ver las sanciones o penalizaciones a las que has sido acreedor.</w:t>
      </w:r>
    </w:p>
    <w:p w:rsidR="00C02EF5" w:rsidRDefault="00C02EF5" w:rsidP="00C02EF5">
      <w:pPr>
        <w:pStyle w:val="GESCONTENIDO"/>
        <w:numPr>
          <w:ilvl w:val="0"/>
          <w:numId w:val="7"/>
        </w:numPr>
      </w:pPr>
      <w:r>
        <w:lastRenderedPageBreak/>
        <w:t>Consultas de títulos y acceso a sus ubicaciones.</w:t>
      </w:r>
    </w:p>
    <w:p w:rsidR="00C02EF5" w:rsidRDefault="00C02EF5" w:rsidP="00C02EF5">
      <w:pPr>
        <w:pStyle w:val="GESCONTENIDO"/>
        <w:numPr>
          <w:ilvl w:val="0"/>
          <w:numId w:val="7"/>
        </w:numPr>
      </w:pPr>
      <w:r>
        <w:t>Posibilidad de solicitar títulos (para luego recogerlos físicamente).</w:t>
      </w:r>
    </w:p>
    <w:p w:rsidR="00C02EF5" w:rsidRDefault="00C02EF5" w:rsidP="00C02EF5">
      <w:pPr>
        <w:pStyle w:val="GESCONTENIDO"/>
        <w:numPr>
          <w:ilvl w:val="0"/>
          <w:numId w:val="7"/>
        </w:numPr>
      </w:pPr>
      <w:r>
        <w:t>Puedes acceder a descarga de contenido digital.</w:t>
      </w:r>
    </w:p>
    <w:p w:rsidR="00632461" w:rsidRDefault="00632461" w:rsidP="00C02EF5">
      <w:pPr>
        <w:pStyle w:val="GESCONTENIDO"/>
        <w:numPr>
          <w:ilvl w:val="0"/>
          <w:numId w:val="7"/>
        </w:numPr>
      </w:pPr>
      <w:r>
        <w:t>Puedes compartir referencias a los recursos por email o a twitter y facebook.</w:t>
      </w:r>
    </w:p>
    <w:p w:rsidR="00C05C3F" w:rsidRDefault="00C05C3F" w:rsidP="006B38FF">
      <w:pPr>
        <w:pStyle w:val="GESCONTENIDO"/>
      </w:pPr>
    </w:p>
    <w:p w:rsidR="00C05C3F" w:rsidRDefault="00413E20" w:rsidP="006B38FF">
      <w:pPr>
        <w:pStyle w:val="GESCONTENIDO"/>
      </w:pPr>
      <w:r>
        <w:pict>
          <v:shape id="_x0000_i1025" type="#_x0000_t75" style="width:483.9pt;height:234.7pt">
            <v:imagedata r:id="rId17" o:title=""/>
          </v:shape>
        </w:pict>
      </w:r>
    </w:p>
    <w:p w:rsidR="00C05C3F" w:rsidRDefault="00C05C3F" w:rsidP="006B38FF">
      <w:pPr>
        <w:pStyle w:val="GESCONTENIDO"/>
      </w:pPr>
    </w:p>
    <w:p w:rsidR="00C05C3F" w:rsidRDefault="00C05C3F" w:rsidP="00C05C3F">
      <w:pPr>
        <w:pStyle w:val="GESCONTENIDO"/>
      </w:pPr>
      <w:r>
        <w:t>Se ha determinado generar un resultado visual para toda la aplicación con las siguientes características:</w:t>
      </w:r>
    </w:p>
    <w:p w:rsidR="00C05C3F" w:rsidRDefault="00C05C3F" w:rsidP="006B38FF">
      <w:pPr>
        <w:pStyle w:val="GESCONTENIDO"/>
      </w:pPr>
    </w:p>
    <w:p w:rsidR="00C05C3F" w:rsidRDefault="006E0498" w:rsidP="006E0498">
      <w:pPr>
        <w:pStyle w:val="GESCONTENIDO"/>
        <w:numPr>
          <w:ilvl w:val="0"/>
          <w:numId w:val="7"/>
        </w:numPr>
      </w:pPr>
      <w:r>
        <w:t xml:space="preserve">Identificación visual  institucional de la </w:t>
      </w:r>
      <w:r w:rsidR="00312D7F">
        <w:t>biblioteca (logo), que ocupará 100 pixeles de altura en la parte superior de la página</w:t>
      </w:r>
      <w:r>
        <w:t>.</w:t>
      </w:r>
    </w:p>
    <w:p w:rsidR="006E0498" w:rsidRDefault="006E0498" w:rsidP="006E0498">
      <w:pPr>
        <w:pStyle w:val="GESCONTENIDO"/>
        <w:numPr>
          <w:ilvl w:val="0"/>
          <w:numId w:val="7"/>
        </w:numPr>
      </w:pPr>
      <w:r>
        <w:t>Un menú superior donde el operador pueda acceder rápidamente a las opciones permitidas.</w:t>
      </w:r>
    </w:p>
    <w:p w:rsidR="006E0498" w:rsidRDefault="00497682" w:rsidP="006E0498">
      <w:pPr>
        <w:pStyle w:val="GESCONTENIDO"/>
        <w:numPr>
          <w:ilvl w:val="0"/>
          <w:numId w:val="7"/>
        </w:numPr>
      </w:pPr>
      <w:r>
        <w:t>Un</w:t>
      </w:r>
      <w:r w:rsidR="00312D7F">
        <w:t xml:space="preserve"> área de operación que ocupará todo la parte inferior de la pantalla exceptuando el área de identificación visual.</w:t>
      </w:r>
    </w:p>
    <w:p w:rsidR="00632461" w:rsidRDefault="00632461" w:rsidP="006E0498">
      <w:pPr>
        <w:pStyle w:val="GESCONTENIDO"/>
        <w:numPr>
          <w:ilvl w:val="0"/>
          <w:numId w:val="7"/>
        </w:numPr>
      </w:pPr>
      <w:r>
        <w:t>Ligas o botones estándar limpios sin imágenes incrustadas, sin botones gráficos de ningún tipo.</w:t>
      </w: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C05C3F" w:rsidRDefault="00C05C3F" w:rsidP="006B38FF">
      <w:pPr>
        <w:pStyle w:val="GESCONTENIDO"/>
      </w:pPr>
    </w:p>
    <w:p w:rsidR="004F459D" w:rsidRDefault="004F459D" w:rsidP="006B38FF">
      <w:pPr>
        <w:pStyle w:val="GESCONTENIDO"/>
      </w:pPr>
    </w:p>
    <w:p w:rsidR="00A201C8" w:rsidRPr="006B38FF" w:rsidRDefault="00A201C8" w:rsidP="006B38FF">
      <w:pPr>
        <w:pStyle w:val="GESCONTENIDO"/>
      </w:pPr>
      <w:r w:rsidRPr="006B38FF">
        <w:lastRenderedPageBreak/>
        <w:t>--------------------------</w:t>
      </w:r>
    </w:p>
    <w:p w:rsidR="00632461" w:rsidRPr="00632461" w:rsidRDefault="00A201C8" w:rsidP="007379E3">
      <w:pPr>
        <w:pStyle w:val="GESENCABEZADOTABLA"/>
      </w:pPr>
      <w:r w:rsidRPr="00BD4F41">
        <w:t>HISTORIAL DE CAMBIOS</w:t>
      </w:r>
    </w:p>
    <w:tbl>
      <w:tblPr>
        <w:tblW w:w="961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1E0"/>
      </w:tblPr>
      <w:tblGrid>
        <w:gridCol w:w="2995"/>
        <w:gridCol w:w="1602"/>
        <w:gridCol w:w="1773"/>
        <w:gridCol w:w="1800"/>
        <w:gridCol w:w="1440"/>
      </w:tblGrid>
      <w:tr w:rsidR="00A201C8" w:rsidRPr="00C95C92" w:rsidTr="004539AF">
        <w:trPr>
          <w:trHeight w:val="443"/>
        </w:trPr>
        <w:tc>
          <w:tcPr>
            <w:tcW w:w="2995" w:type="dxa"/>
            <w:shd w:val="clear" w:color="auto" w:fill="D9D9D9"/>
            <w:vAlign w:val="center"/>
          </w:tcPr>
          <w:p w:rsidR="00A201C8" w:rsidRPr="004539AF" w:rsidRDefault="00A201C8" w:rsidP="004353A3">
            <w:pPr>
              <w:pStyle w:val="GESCOLUMNACABEZATABLA"/>
              <w:rPr>
                <w:sz w:val="22"/>
              </w:rPr>
            </w:pPr>
            <w:r w:rsidRPr="004539AF">
              <w:rPr>
                <w:sz w:val="22"/>
              </w:rPr>
              <w:t>Motivo del cambio</w:t>
            </w:r>
          </w:p>
        </w:tc>
        <w:tc>
          <w:tcPr>
            <w:tcW w:w="1602" w:type="dxa"/>
            <w:shd w:val="clear" w:color="auto" w:fill="D9D9D9"/>
            <w:vAlign w:val="center"/>
          </w:tcPr>
          <w:p w:rsidR="00A201C8" w:rsidRPr="004539AF" w:rsidRDefault="00A201C8" w:rsidP="004353A3">
            <w:pPr>
              <w:pStyle w:val="GESCOLUMNACABEZATABLA"/>
              <w:rPr>
                <w:sz w:val="22"/>
              </w:rPr>
            </w:pPr>
            <w:r w:rsidRPr="004539AF">
              <w:rPr>
                <w:sz w:val="22"/>
              </w:rPr>
              <w:t>Autor del cambio</w:t>
            </w:r>
          </w:p>
        </w:tc>
        <w:tc>
          <w:tcPr>
            <w:tcW w:w="1773" w:type="dxa"/>
            <w:shd w:val="clear" w:color="auto" w:fill="D9D9D9"/>
            <w:vAlign w:val="center"/>
          </w:tcPr>
          <w:p w:rsidR="00A201C8" w:rsidRPr="004539AF" w:rsidRDefault="00A201C8" w:rsidP="004353A3">
            <w:pPr>
              <w:pStyle w:val="GESCOLUMNACABEZATABLA"/>
              <w:rPr>
                <w:sz w:val="22"/>
              </w:rPr>
            </w:pPr>
            <w:r w:rsidRPr="004539AF">
              <w:rPr>
                <w:sz w:val="22"/>
              </w:rPr>
              <w:t>Descripción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A201C8" w:rsidRPr="004539AF" w:rsidRDefault="00A201C8" w:rsidP="004353A3">
            <w:pPr>
              <w:pStyle w:val="GESCOLUMNACABEZATABLA"/>
              <w:rPr>
                <w:sz w:val="22"/>
              </w:rPr>
            </w:pPr>
            <w:r w:rsidRPr="004539AF">
              <w:rPr>
                <w:sz w:val="22"/>
              </w:rPr>
              <w:t>Fecha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A201C8" w:rsidRPr="004539AF" w:rsidRDefault="00A201C8" w:rsidP="004353A3">
            <w:pPr>
              <w:pStyle w:val="GESCOLUMNACABEZATABLA"/>
              <w:rPr>
                <w:sz w:val="22"/>
              </w:rPr>
            </w:pPr>
            <w:r w:rsidRPr="004539AF">
              <w:rPr>
                <w:sz w:val="22"/>
              </w:rPr>
              <w:t>Versión</w:t>
            </w:r>
          </w:p>
        </w:tc>
      </w:tr>
      <w:tr w:rsidR="00A201C8" w:rsidRPr="00C95C92" w:rsidTr="004539AF">
        <w:trPr>
          <w:trHeight w:val="425"/>
        </w:trPr>
        <w:tc>
          <w:tcPr>
            <w:tcW w:w="2995" w:type="dxa"/>
          </w:tcPr>
          <w:p w:rsidR="00A201C8" w:rsidRDefault="00A201C8" w:rsidP="004539AF">
            <w:pPr>
              <w:pStyle w:val="GESCONTENIDOTABLAS"/>
              <w:jc w:val="left"/>
            </w:pPr>
          </w:p>
          <w:p w:rsidR="00A201C8" w:rsidRDefault="00632461" w:rsidP="004539AF">
            <w:pPr>
              <w:pStyle w:val="GESCONTENIDOTABLAS"/>
              <w:jc w:val="left"/>
            </w:pPr>
            <w:r>
              <w:t>Se documenta el análisis de interfaces para evitar que durante el desarrollo haya desviaciones.</w:t>
            </w:r>
          </w:p>
          <w:p w:rsidR="00A201C8" w:rsidRPr="00CB5B92" w:rsidRDefault="00A201C8" w:rsidP="004539AF">
            <w:pPr>
              <w:pStyle w:val="GESCONTENIDOTABLAS"/>
              <w:jc w:val="left"/>
            </w:pPr>
          </w:p>
        </w:tc>
        <w:tc>
          <w:tcPr>
            <w:tcW w:w="1602" w:type="dxa"/>
          </w:tcPr>
          <w:p w:rsidR="00CB3EE2" w:rsidRDefault="00CB3EE2" w:rsidP="004539AF">
            <w:pPr>
              <w:pStyle w:val="GESCONTENIDOTABLAS"/>
              <w:jc w:val="left"/>
            </w:pPr>
          </w:p>
          <w:p w:rsidR="00A201C8" w:rsidRPr="00CB5B92" w:rsidRDefault="00632461" w:rsidP="004539AF">
            <w:pPr>
              <w:pStyle w:val="GESCONTENIDOTABLAS"/>
              <w:jc w:val="left"/>
            </w:pPr>
            <w:r>
              <w:t>JELS</w:t>
            </w:r>
          </w:p>
        </w:tc>
        <w:tc>
          <w:tcPr>
            <w:tcW w:w="1773" w:type="dxa"/>
          </w:tcPr>
          <w:p w:rsidR="00CB3EE2" w:rsidRDefault="00CB3EE2" w:rsidP="004539AF">
            <w:pPr>
              <w:pStyle w:val="GESCONTENIDOTABLAS"/>
              <w:jc w:val="left"/>
            </w:pPr>
          </w:p>
          <w:p w:rsidR="00A201C8" w:rsidRPr="00CB5B92" w:rsidRDefault="00632461" w:rsidP="004539AF">
            <w:pPr>
              <w:pStyle w:val="GESCONTENIDOTABLAS"/>
              <w:jc w:val="left"/>
            </w:pPr>
            <w:r>
              <w:t>Concreción del análisis.</w:t>
            </w:r>
          </w:p>
        </w:tc>
        <w:tc>
          <w:tcPr>
            <w:tcW w:w="1800" w:type="dxa"/>
          </w:tcPr>
          <w:p w:rsidR="00CB3EE2" w:rsidRDefault="00CB3EE2" w:rsidP="004539AF">
            <w:pPr>
              <w:pStyle w:val="GESCONTENIDOTABLAS"/>
              <w:jc w:val="center"/>
            </w:pPr>
          </w:p>
          <w:p w:rsidR="00A201C8" w:rsidRPr="00CB5B92" w:rsidRDefault="003C6FCB" w:rsidP="004539AF">
            <w:pPr>
              <w:pStyle w:val="GESCONTENIDOTABLAS"/>
              <w:jc w:val="center"/>
            </w:pPr>
            <w:r>
              <w:t>15 / 12 / 2009</w:t>
            </w:r>
          </w:p>
        </w:tc>
        <w:tc>
          <w:tcPr>
            <w:tcW w:w="1440" w:type="dxa"/>
          </w:tcPr>
          <w:p w:rsidR="00A201C8" w:rsidRDefault="00A201C8" w:rsidP="004539AF">
            <w:pPr>
              <w:pStyle w:val="GESCONTENIDOTABLAS"/>
              <w:jc w:val="left"/>
            </w:pPr>
          </w:p>
          <w:p w:rsidR="00A201C8" w:rsidRPr="00CB5B92" w:rsidRDefault="00632461" w:rsidP="004539AF">
            <w:pPr>
              <w:pStyle w:val="GESCONTENIDOTABLAS"/>
              <w:jc w:val="center"/>
            </w:pPr>
            <w:r>
              <w:t>1.0</w:t>
            </w:r>
          </w:p>
        </w:tc>
      </w:tr>
    </w:tbl>
    <w:p w:rsidR="006554F0" w:rsidRPr="00E97D7B" w:rsidRDefault="006554F0" w:rsidP="004A796A">
      <w:pPr>
        <w:pStyle w:val="GESCONTENIDO"/>
      </w:pPr>
    </w:p>
    <w:sectPr w:rsidR="006554F0" w:rsidRPr="00E97D7B" w:rsidSect="0004182E">
      <w:headerReference w:type="even" r:id="rId18"/>
      <w:headerReference w:type="default" r:id="rId19"/>
      <w:footerReference w:type="default" r:id="rId20"/>
      <w:pgSz w:w="12242" w:h="15842" w:code="1"/>
      <w:pgMar w:top="1418" w:right="1134" w:bottom="1701" w:left="1418" w:header="709" w:footer="1134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00D9" w:rsidRDefault="004800D9">
      <w:r>
        <w:separator/>
      </w:r>
    </w:p>
  </w:endnote>
  <w:endnote w:type="continuationSeparator" w:id="0">
    <w:p w:rsidR="004800D9" w:rsidRDefault="004800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4598" w:rsidRDefault="00204598"/>
  <w:p w:rsidR="00204598" w:rsidRPr="00204598" w:rsidRDefault="00C257D6" w:rsidP="002433B3">
    <w:pPr>
      <w:tabs>
        <w:tab w:val="right" w:pos="9720"/>
      </w:tabs>
      <w:rPr>
        <w:rFonts w:cs="Arial"/>
        <w:b/>
        <w:i/>
      </w:rPr>
    </w:pPr>
    <w:r>
      <w:rPr>
        <w:rFonts w:cs="Arial"/>
        <w:b/>
        <w:i/>
        <w:spacing w:val="20"/>
        <w:sz w:val="20"/>
        <w:szCs w:val="20"/>
      </w:rPr>
      <w:t>Escolar Hi-TECH</w:t>
    </w:r>
    <w:r>
      <w:rPr>
        <w:rFonts w:cs="Arial"/>
        <w:b/>
        <w:i/>
        <w:spacing w:val="20"/>
        <w:sz w:val="20"/>
        <w:szCs w:val="20"/>
      </w:rPr>
      <w:tab/>
    </w:r>
    <w:r>
      <w:rPr>
        <w:rFonts w:ascii="Courier New" w:hAnsi="Courier New" w:cs="Courier New"/>
        <w:b/>
        <w:color w:val="808080"/>
        <w:spacing w:val="30"/>
        <w:sz w:val="20"/>
        <w:szCs w:val="20"/>
      </w:rPr>
      <w:t>www.e</w:t>
    </w:r>
    <w:r w:rsidR="00204598" w:rsidRPr="002433B3">
      <w:rPr>
        <w:rFonts w:ascii="Courier New" w:hAnsi="Courier New" w:cs="Courier New"/>
        <w:b/>
        <w:color w:val="808080"/>
        <w:spacing w:val="30"/>
        <w:sz w:val="20"/>
        <w:szCs w:val="20"/>
      </w:rPr>
      <w:t>s</w:t>
    </w:r>
    <w:r>
      <w:rPr>
        <w:rFonts w:ascii="Courier New" w:hAnsi="Courier New" w:cs="Courier New"/>
        <w:b/>
        <w:color w:val="808080"/>
        <w:spacing w:val="30"/>
        <w:sz w:val="20"/>
        <w:szCs w:val="20"/>
      </w:rPr>
      <w:t>colarhitech</w:t>
    </w:r>
    <w:r w:rsidR="00204598" w:rsidRPr="002433B3">
      <w:rPr>
        <w:rFonts w:ascii="Courier New" w:hAnsi="Courier New" w:cs="Courier New"/>
        <w:b/>
        <w:color w:val="808080"/>
        <w:spacing w:val="30"/>
        <w:sz w:val="20"/>
        <w:szCs w:val="20"/>
      </w:rPr>
      <w:t>.com.mx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F70" w:rsidRDefault="00413E20">
    <w:r w:rsidRPr="00413E20">
      <w:rPr>
        <w:noProof/>
      </w:rPr>
      <w:pict>
        <v:roundrect id="_x0000_s2051" style="position:absolute;left:0;text-align:left;margin-left:0;margin-top:-12.3pt;width:486pt;height:45.6pt;z-index:1" arcsize="4879f" strokecolor="#669">
          <v:textbox style="mso-next-textbox:#_x0000_s2051">
            <w:txbxContent>
              <w:tbl>
                <w:tblPr>
                  <w:tblW w:w="4811" w:type="pct"/>
                  <w:jc w:val="center"/>
                  <w:tblLook w:val="01E0"/>
                </w:tblPr>
                <w:tblGrid>
                  <w:gridCol w:w="873"/>
                  <w:gridCol w:w="2596"/>
                  <w:gridCol w:w="1129"/>
                  <w:gridCol w:w="561"/>
                  <w:gridCol w:w="2557"/>
                  <w:gridCol w:w="1536"/>
                </w:tblGrid>
                <w:tr w:rsidR="00FC51FF" w:rsidRPr="004A796A">
                  <w:trPr>
                    <w:trHeight w:val="356"/>
                    <w:jc w:val="center"/>
                  </w:trPr>
                  <w:tc>
                    <w:tcPr>
                      <w:tcW w:w="472" w:type="pct"/>
                      <w:vAlign w:val="center"/>
                    </w:tcPr>
                    <w:p w:rsidR="00FC51FF" w:rsidRPr="004A796A" w:rsidRDefault="00FC51FF" w:rsidP="00BD4628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4A796A">
                        <w:rPr>
                          <w:rFonts w:cs="Arial"/>
                          <w:sz w:val="14"/>
                          <w:szCs w:val="14"/>
                        </w:rPr>
                        <w:t>Estatus:</w:t>
                      </w:r>
                    </w:p>
                  </w:tc>
                  <w:tc>
                    <w:tcPr>
                      <w:tcW w:w="1403" w:type="pct"/>
                      <w:tcBorders>
                        <w:left w:val="nil"/>
                      </w:tcBorders>
                      <w:vAlign w:val="center"/>
                    </w:tcPr>
                    <w:p w:rsidR="00FC51FF" w:rsidRPr="004A796A" w:rsidRDefault="00462914" w:rsidP="00BD4628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>
                        <w:rPr>
                          <w:rFonts w:cs="Arial"/>
                          <w:sz w:val="14"/>
                          <w:szCs w:val="14"/>
                        </w:rPr>
                        <w:t>Documento de Trabajo</w:t>
                      </w:r>
                    </w:p>
                  </w:tc>
                  <w:tc>
                    <w:tcPr>
                      <w:tcW w:w="610" w:type="pct"/>
                      <w:vAlign w:val="center"/>
                    </w:tcPr>
                    <w:p w:rsidR="00FC51FF" w:rsidRPr="004A796A" w:rsidRDefault="00FC51FF" w:rsidP="004A3011">
                      <w:pPr>
                        <w:jc w:val="right"/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4A796A">
                        <w:rPr>
                          <w:rFonts w:cs="Arial"/>
                          <w:sz w:val="14"/>
                          <w:szCs w:val="14"/>
                        </w:rPr>
                        <w:t>Versión:</w:t>
                      </w:r>
                    </w:p>
                  </w:tc>
                  <w:tc>
                    <w:tcPr>
                      <w:tcW w:w="303" w:type="pct"/>
                      <w:vAlign w:val="center"/>
                    </w:tcPr>
                    <w:p w:rsidR="00FC51FF" w:rsidRPr="004A796A" w:rsidRDefault="00462914" w:rsidP="00BD4628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>
                        <w:rPr>
                          <w:rFonts w:cs="Arial"/>
                          <w:sz w:val="14"/>
                          <w:szCs w:val="14"/>
                        </w:rPr>
                        <w:t>1.0</w:t>
                      </w:r>
                    </w:p>
                  </w:tc>
                  <w:tc>
                    <w:tcPr>
                      <w:tcW w:w="2212" w:type="pct"/>
                      <w:gridSpan w:val="2"/>
                      <w:vAlign w:val="center"/>
                    </w:tcPr>
                    <w:p w:rsidR="00FC51FF" w:rsidRPr="004A796A" w:rsidRDefault="00413E20" w:rsidP="004A3011">
                      <w:pPr>
                        <w:jc w:val="right"/>
                        <w:rPr>
                          <w:rFonts w:cs="Arial"/>
                          <w:sz w:val="14"/>
                          <w:szCs w:val="14"/>
                        </w:rPr>
                      </w:pPr>
                      <w:fldSimple w:instr=" FILENAME   \* MERGEFORMAT ">
                        <w:r w:rsidR="00462914">
                          <w:rPr>
                            <w:rFonts w:cs="Arial"/>
                            <w:noProof/>
                            <w:sz w:val="14"/>
                            <w:szCs w:val="14"/>
                          </w:rPr>
                          <w:t>DOCINT_BIBLIO_AnalisisInterfaces.docx</w:t>
                        </w:r>
                      </w:fldSimple>
                    </w:p>
                  </w:tc>
                </w:tr>
                <w:tr w:rsidR="00FC51FF" w:rsidRPr="004A796A">
                  <w:trPr>
                    <w:trHeight w:val="312"/>
                    <w:jc w:val="center"/>
                  </w:trPr>
                  <w:tc>
                    <w:tcPr>
                      <w:tcW w:w="472" w:type="pct"/>
                      <w:vAlign w:val="center"/>
                    </w:tcPr>
                    <w:p w:rsidR="00FC51FF" w:rsidRPr="004A796A" w:rsidRDefault="00FC51FF" w:rsidP="00BD4628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4A796A">
                        <w:rPr>
                          <w:rFonts w:cs="Arial"/>
                          <w:sz w:val="14"/>
                          <w:szCs w:val="14"/>
                        </w:rPr>
                        <w:t>Fecha:</w:t>
                      </w:r>
                    </w:p>
                  </w:tc>
                  <w:tc>
                    <w:tcPr>
                      <w:tcW w:w="2013" w:type="pct"/>
                      <w:gridSpan w:val="2"/>
                      <w:tcBorders>
                        <w:left w:val="nil"/>
                      </w:tcBorders>
                      <w:vAlign w:val="center"/>
                    </w:tcPr>
                    <w:p w:rsidR="00FC51FF" w:rsidRPr="004A796A" w:rsidRDefault="00462914" w:rsidP="00BD4628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  <w:r>
                        <w:rPr>
                          <w:rFonts w:cs="Arial"/>
                          <w:sz w:val="14"/>
                          <w:szCs w:val="14"/>
                        </w:rPr>
                        <w:t>15 / 12 / 2009</w:t>
                      </w:r>
                    </w:p>
                  </w:tc>
                  <w:tc>
                    <w:tcPr>
                      <w:tcW w:w="1685" w:type="pct"/>
                      <w:gridSpan w:val="2"/>
                      <w:vAlign w:val="center"/>
                    </w:tcPr>
                    <w:p w:rsidR="00FC51FF" w:rsidRPr="004A796A" w:rsidRDefault="00FC51FF" w:rsidP="00BD4628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</w:p>
                    <w:p w:rsidR="00FC51FF" w:rsidRPr="004A796A" w:rsidRDefault="00FC51FF" w:rsidP="00BD4628">
                      <w:pPr>
                        <w:rPr>
                          <w:rFonts w:cs="Arial"/>
                          <w:sz w:val="14"/>
                          <w:szCs w:val="14"/>
                        </w:rPr>
                      </w:pPr>
                    </w:p>
                  </w:tc>
                  <w:tc>
                    <w:tcPr>
                      <w:tcW w:w="831" w:type="pct"/>
                      <w:vAlign w:val="center"/>
                    </w:tcPr>
                    <w:p w:rsidR="00FC51FF" w:rsidRPr="004A796A" w:rsidRDefault="00FC51FF" w:rsidP="004A3011">
                      <w:pPr>
                        <w:jc w:val="right"/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4A796A">
                        <w:rPr>
                          <w:rFonts w:cs="Arial"/>
                          <w:sz w:val="14"/>
                          <w:szCs w:val="14"/>
                        </w:rPr>
                        <w:t xml:space="preserve">Página </w:t>
                      </w:r>
                      <w:r w:rsidR="00413E20" w:rsidRPr="004A796A">
                        <w:rPr>
                          <w:rFonts w:cs="Arial"/>
                          <w:sz w:val="14"/>
                          <w:szCs w:val="14"/>
                        </w:rPr>
                        <w:fldChar w:fldCharType="begin"/>
                      </w:r>
                      <w:r w:rsidRPr="004A796A">
                        <w:rPr>
                          <w:rFonts w:cs="Arial"/>
                          <w:sz w:val="14"/>
                          <w:szCs w:val="14"/>
                        </w:rPr>
                        <w:instrText xml:space="preserve"> PAGE </w:instrText>
                      </w:r>
                      <w:r w:rsidR="00413E20" w:rsidRPr="004A796A">
                        <w:rPr>
                          <w:rFonts w:cs="Arial"/>
                          <w:sz w:val="14"/>
                          <w:szCs w:val="14"/>
                        </w:rPr>
                        <w:fldChar w:fldCharType="separate"/>
                      </w:r>
                      <w:r w:rsidR="003C6FCB">
                        <w:rPr>
                          <w:rFonts w:cs="Arial"/>
                          <w:noProof/>
                          <w:sz w:val="14"/>
                          <w:szCs w:val="14"/>
                        </w:rPr>
                        <w:t>6</w:t>
                      </w:r>
                      <w:r w:rsidR="00413E20" w:rsidRPr="004A796A">
                        <w:rPr>
                          <w:rFonts w:cs="Arial"/>
                          <w:sz w:val="14"/>
                          <w:szCs w:val="14"/>
                        </w:rPr>
                        <w:fldChar w:fldCharType="end"/>
                      </w:r>
                      <w:r w:rsidRPr="004A796A">
                        <w:rPr>
                          <w:rFonts w:cs="Arial"/>
                          <w:sz w:val="14"/>
                          <w:szCs w:val="14"/>
                        </w:rPr>
                        <w:t xml:space="preserve"> de </w:t>
                      </w:r>
                      <w:r w:rsidR="00413E20" w:rsidRPr="004A796A">
                        <w:rPr>
                          <w:rFonts w:cs="Arial"/>
                          <w:sz w:val="14"/>
                          <w:szCs w:val="14"/>
                        </w:rPr>
                        <w:fldChar w:fldCharType="begin"/>
                      </w:r>
                      <w:r w:rsidRPr="004A796A">
                        <w:rPr>
                          <w:rFonts w:cs="Arial"/>
                          <w:sz w:val="14"/>
                          <w:szCs w:val="14"/>
                        </w:rPr>
                        <w:instrText xml:space="preserve"> NUMPAGES </w:instrText>
                      </w:r>
                      <w:r w:rsidR="00413E20" w:rsidRPr="004A796A">
                        <w:rPr>
                          <w:rFonts w:cs="Arial"/>
                          <w:sz w:val="14"/>
                          <w:szCs w:val="14"/>
                        </w:rPr>
                        <w:fldChar w:fldCharType="separate"/>
                      </w:r>
                      <w:r w:rsidR="003C6FCB">
                        <w:rPr>
                          <w:rFonts w:cs="Arial"/>
                          <w:noProof/>
                          <w:sz w:val="14"/>
                          <w:szCs w:val="14"/>
                        </w:rPr>
                        <w:t>7</w:t>
                      </w:r>
                      <w:r w:rsidR="00413E20" w:rsidRPr="004A796A">
                        <w:rPr>
                          <w:rFonts w:cs="Arial"/>
                          <w:sz w:val="14"/>
                          <w:szCs w:val="14"/>
                        </w:rPr>
                        <w:fldChar w:fldCharType="end"/>
                      </w:r>
                    </w:p>
                  </w:tc>
                </w:tr>
              </w:tbl>
              <w:p w:rsidR="00FC51FF" w:rsidRPr="004A796A" w:rsidRDefault="00FC51FF" w:rsidP="00FC51FF">
                <w:pPr>
                  <w:rPr>
                    <w:rFonts w:cs="Arial"/>
                  </w:rPr>
                </w:pP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00D9" w:rsidRDefault="004800D9">
      <w:r>
        <w:separator/>
      </w:r>
    </w:p>
  </w:footnote>
  <w:footnote w:type="continuationSeparator" w:id="0">
    <w:p w:rsidR="004800D9" w:rsidRDefault="004800D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4D5C" w:rsidRDefault="00B94D5C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F70" w:rsidRPr="008335A5" w:rsidRDefault="004F459D" w:rsidP="00FC7E77">
    <w:pPr>
      <w:pStyle w:val="GESENCABEZADOPAGINA"/>
      <w:rPr>
        <w:sz w:val="19"/>
        <w:szCs w:val="19"/>
      </w:rPr>
    </w:pPr>
    <w:r>
      <w:rPr>
        <w:sz w:val="19"/>
        <w:szCs w:val="19"/>
      </w:rPr>
      <w:t>Análisis d</w:t>
    </w:r>
    <w:r w:rsidR="00360D03">
      <w:rPr>
        <w:sz w:val="19"/>
        <w:szCs w:val="19"/>
      </w:rPr>
      <w:t>e Interfaces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691CBD4A"/>
    <w:lvl w:ilvl="0">
      <w:start w:val="1"/>
      <w:numFmt w:val="decimal"/>
      <w:pStyle w:val="GESNUMERACION1ERNIVEL"/>
      <w:lvlText w:val="%1."/>
      <w:lvlJc w:val="left"/>
      <w:pPr>
        <w:tabs>
          <w:tab w:val="num" w:pos="680"/>
        </w:tabs>
        <w:ind w:left="680" w:hanging="396"/>
      </w:pPr>
      <w:rPr>
        <w:rFonts w:hint="default"/>
      </w:rPr>
    </w:lvl>
  </w:abstractNum>
  <w:abstractNum w:abstractNumId="1">
    <w:nsid w:val="080C6204"/>
    <w:multiLevelType w:val="hybridMultilevel"/>
    <w:tmpl w:val="08609ADE"/>
    <w:lvl w:ilvl="0" w:tplc="2534AD90">
      <w:start w:val="1"/>
      <w:numFmt w:val="bullet"/>
      <w:lvlText w:val=""/>
      <w:lvlJc w:val="left"/>
      <w:pPr>
        <w:tabs>
          <w:tab w:val="num" w:pos="680"/>
        </w:tabs>
        <w:ind w:left="680" w:hanging="396"/>
      </w:pPr>
      <w:rPr>
        <w:rFonts w:ascii="Symbol" w:hAnsi="Symbol" w:hint="default"/>
      </w:rPr>
    </w:lvl>
    <w:lvl w:ilvl="1" w:tplc="D17060BA">
      <w:start w:val="1"/>
      <w:numFmt w:val="bullet"/>
      <w:pStyle w:val="GESVINETAS2DONIVEL"/>
      <w:lvlText w:val=""/>
      <w:lvlJc w:val="left"/>
      <w:pPr>
        <w:tabs>
          <w:tab w:val="num" w:pos="1021"/>
        </w:tabs>
        <w:ind w:left="1021" w:hanging="341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E622FC2"/>
    <w:multiLevelType w:val="multilevel"/>
    <w:tmpl w:val="B03A1F9C"/>
    <w:lvl w:ilvl="0">
      <w:start w:val="1"/>
      <w:numFmt w:val="lowerLetter"/>
      <w:lvlText w:val="%1)"/>
      <w:lvlJc w:val="left"/>
      <w:pPr>
        <w:tabs>
          <w:tab w:val="num" w:pos="794"/>
        </w:tabs>
        <w:ind w:left="964" w:hanging="340"/>
      </w:pPr>
      <w:rPr>
        <w:rFonts w:ascii="Arial" w:hAnsi="Arial" w:hint="default"/>
        <w:b w:val="0"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9123164"/>
    <w:multiLevelType w:val="hybridMultilevel"/>
    <w:tmpl w:val="DD5C9D42"/>
    <w:lvl w:ilvl="0" w:tplc="B930161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60" w:hanging="360"/>
      </w:pPr>
    </w:lvl>
    <w:lvl w:ilvl="2" w:tplc="080A001B" w:tentative="1">
      <w:start w:val="1"/>
      <w:numFmt w:val="lowerRoman"/>
      <w:lvlText w:val="%3."/>
      <w:lvlJc w:val="right"/>
      <w:pPr>
        <w:ind w:left="2480" w:hanging="180"/>
      </w:pPr>
    </w:lvl>
    <w:lvl w:ilvl="3" w:tplc="080A000F" w:tentative="1">
      <w:start w:val="1"/>
      <w:numFmt w:val="decimal"/>
      <w:lvlText w:val="%4."/>
      <w:lvlJc w:val="left"/>
      <w:pPr>
        <w:ind w:left="3200" w:hanging="360"/>
      </w:pPr>
    </w:lvl>
    <w:lvl w:ilvl="4" w:tplc="080A0019" w:tentative="1">
      <w:start w:val="1"/>
      <w:numFmt w:val="lowerLetter"/>
      <w:lvlText w:val="%5."/>
      <w:lvlJc w:val="left"/>
      <w:pPr>
        <w:ind w:left="3920" w:hanging="360"/>
      </w:pPr>
    </w:lvl>
    <w:lvl w:ilvl="5" w:tplc="080A001B" w:tentative="1">
      <w:start w:val="1"/>
      <w:numFmt w:val="lowerRoman"/>
      <w:lvlText w:val="%6."/>
      <w:lvlJc w:val="right"/>
      <w:pPr>
        <w:ind w:left="4640" w:hanging="180"/>
      </w:pPr>
    </w:lvl>
    <w:lvl w:ilvl="6" w:tplc="080A000F" w:tentative="1">
      <w:start w:val="1"/>
      <w:numFmt w:val="decimal"/>
      <w:lvlText w:val="%7."/>
      <w:lvlJc w:val="left"/>
      <w:pPr>
        <w:ind w:left="5360" w:hanging="360"/>
      </w:pPr>
    </w:lvl>
    <w:lvl w:ilvl="7" w:tplc="080A0019" w:tentative="1">
      <w:start w:val="1"/>
      <w:numFmt w:val="lowerLetter"/>
      <w:lvlText w:val="%8."/>
      <w:lvlJc w:val="left"/>
      <w:pPr>
        <w:ind w:left="6080" w:hanging="360"/>
      </w:pPr>
    </w:lvl>
    <w:lvl w:ilvl="8" w:tplc="080A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">
    <w:nsid w:val="413A0D20"/>
    <w:multiLevelType w:val="multilevel"/>
    <w:tmpl w:val="E57457CC"/>
    <w:lvl w:ilvl="0">
      <w:start w:val="1"/>
      <w:numFmt w:val="lowerLetter"/>
      <w:lvlText w:val="%1)"/>
      <w:lvlJc w:val="left"/>
      <w:pPr>
        <w:tabs>
          <w:tab w:val="num" w:pos="794"/>
        </w:tabs>
        <w:ind w:left="964" w:hanging="284"/>
      </w:pPr>
      <w:rPr>
        <w:rFonts w:ascii="Arial" w:hAnsi="Arial" w:hint="default"/>
        <w:b w:val="0"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3CF390A"/>
    <w:multiLevelType w:val="hybridMultilevel"/>
    <w:tmpl w:val="2D0ED34E"/>
    <w:lvl w:ilvl="0" w:tplc="5BDC6A58">
      <w:numFmt w:val="bullet"/>
      <w:lvlText w:val="-"/>
      <w:lvlJc w:val="left"/>
      <w:pPr>
        <w:ind w:left="104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>
    <w:nsid w:val="77030DE1"/>
    <w:multiLevelType w:val="hybridMultilevel"/>
    <w:tmpl w:val="1E20FB00"/>
    <w:lvl w:ilvl="0" w:tplc="D7D6D604">
      <w:start w:val="1"/>
      <w:numFmt w:val="bullet"/>
      <w:pStyle w:val="GESVINETAS1ERNIVEL"/>
      <w:lvlText w:val=""/>
      <w:lvlJc w:val="left"/>
      <w:pPr>
        <w:tabs>
          <w:tab w:val="num" w:pos="680"/>
        </w:tabs>
        <w:ind w:left="680" w:hanging="396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F81E8F"/>
    <w:multiLevelType w:val="hybridMultilevel"/>
    <w:tmpl w:val="826CD00A"/>
    <w:lvl w:ilvl="0" w:tplc="591CF974">
      <w:start w:val="1"/>
      <w:numFmt w:val="lowerLetter"/>
      <w:pStyle w:val="GESNUMERACION2DONIVEL"/>
      <w:lvlText w:val="%1)"/>
      <w:lvlJc w:val="left"/>
      <w:pPr>
        <w:tabs>
          <w:tab w:val="num" w:pos="1021"/>
        </w:tabs>
        <w:ind w:left="1021" w:hanging="341"/>
      </w:pPr>
      <w:rPr>
        <w:rFonts w:ascii="Arial" w:hAnsi="Arial" w:hint="default"/>
        <w:b w:val="0"/>
        <w:i w:val="0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FF70950"/>
    <w:multiLevelType w:val="hybridMultilevel"/>
    <w:tmpl w:val="90B29AE2"/>
    <w:lvl w:ilvl="0" w:tplc="CBB68BF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60" w:hanging="360"/>
      </w:pPr>
    </w:lvl>
    <w:lvl w:ilvl="2" w:tplc="080A001B" w:tentative="1">
      <w:start w:val="1"/>
      <w:numFmt w:val="lowerRoman"/>
      <w:lvlText w:val="%3."/>
      <w:lvlJc w:val="right"/>
      <w:pPr>
        <w:ind w:left="2480" w:hanging="180"/>
      </w:pPr>
    </w:lvl>
    <w:lvl w:ilvl="3" w:tplc="080A000F" w:tentative="1">
      <w:start w:val="1"/>
      <w:numFmt w:val="decimal"/>
      <w:lvlText w:val="%4."/>
      <w:lvlJc w:val="left"/>
      <w:pPr>
        <w:ind w:left="3200" w:hanging="360"/>
      </w:pPr>
    </w:lvl>
    <w:lvl w:ilvl="4" w:tplc="080A0019" w:tentative="1">
      <w:start w:val="1"/>
      <w:numFmt w:val="lowerLetter"/>
      <w:lvlText w:val="%5."/>
      <w:lvlJc w:val="left"/>
      <w:pPr>
        <w:ind w:left="3920" w:hanging="360"/>
      </w:pPr>
    </w:lvl>
    <w:lvl w:ilvl="5" w:tplc="080A001B" w:tentative="1">
      <w:start w:val="1"/>
      <w:numFmt w:val="lowerRoman"/>
      <w:lvlText w:val="%6."/>
      <w:lvlJc w:val="right"/>
      <w:pPr>
        <w:ind w:left="4640" w:hanging="180"/>
      </w:pPr>
    </w:lvl>
    <w:lvl w:ilvl="6" w:tplc="080A000F" w:tentative="1">
      <w:start w:val="1"/>
      <w:numFmt w:val="decimal"/>
      <w:lvlText w:val="%7."/>
      <w:lvlJc w:val="left"/>
      <w:pPr>
        <w:ind w:left="5360" w:hanging="360"/>
      </w:pPr>
    </w:lvl>
    <w:lvl w:ilvl="7" w:tplc="080A0019" w:tentative="1">
      <w:start w:val="1"/>
      <w:numFmt w:val="lowerLetter"/>
      <w:lvlText w:val="%8."/>
      <w:lvlJc w:val="left"/>
      <w:pPr>
        <w:ind w:left="6080" w:hanging="360"/>
      </w:pPr>
    </w:lvl>
    <w:lvl w:ilvl="8" w:tplc="080A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8"/>
  </w:num>
  <w:num w:numId="9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oNotTrackMoves/>
  <w:defaultTabStop w:val="708"/>
  <w:hyphenationZone w:val="425"/>
  <w:characterSpacingControl w:val="doNotCompress"/>
  <w:hdrShapeDefaults>
    <o:shapedefaults v:ext="edit" spidmax="9218">
      <o:colormru v:ext="edit" colors="#ddd"/>
      <o:colormenu v:ext="edit" fillcolor="#9cf" stroke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564CD"/>
    <w:rsid w:val="000028F5"/>
    <w:rsid w:val="00010A4F"/>
    <w:rsid w:val="000113D7"/>
    <w:rsid w:val="00020ED9"/>
    <w:rsid w:val="000249F1"/>
    <w:rsid w:val="00024B54"/>
    <w:rsid w:val="00026F64"/>
    <w:rsid w:val="0002741A"/>
    <w:rsid w:val="00030201"/>
    <w:rsid w:val="00040B8A"/>
    <w:rsid w:val="000416A0"/>
    <w:rsid w:val="0004182E"/>
    <w:rsid w:val="00042B9D"/>
    <w:rsid w:val="00044308"/>
    <w:rsid w:val="00052BB8"/>
    <w:rsid w:val="00057266"/>
    <w:rsid w:val="00063EA2"/>
    <w:rsid w:val="00070AE5"/>
    <w:rsid w:val="000750AD"/>
    <w:rsid w:val="0007572D"/>
    <w:rsid w:val="00077E4F"/>
    <w:rsid w:val="00087405"/>
    <w:rsid w:val="000912A4"/>
    <w:rsid w:val="000A571D"/>
    <w:rsid w:val="000A5D7D"/>
    <w:rsid w:val="000B0F48"/>
    <w:rsid w:val="000B51AD"/>
    <w:rsid w:val="000C3DAA"/>
    <w:rsid w:val="000F58A6"/>
    <w:rsid w:val="0010733C"/>
    <w:rsid w:val="00113CBE"/>
    <w:rsid w:val="001147C5"/>
    <w:rsid w:val="00122A29"/>
    <w:rsid w:val="0012303A"/>
    <w:rsid w:val="0012627F"/>
    <w:rsid w:val="0012740C"/>
    <w:rsid w:val="001275DE"/>
    <w:rsid w:val="00130D68"/>
    <w:rsid w:val="001345F0"/>
    <w:rsid w:val="00146C8E"/>
    <w:rsid w:val="001524EB"/>
    <w:rsid w:val="0015379A"/>
    <w:rsid w:val="001612D6"/>
    <w:rsid w:val="0016224B"/>
    <w:rsid w:val="00163A6D"/>
    <w:rsid w:val="0016603A"/>
    <w:rsid w:val="00167BA7"/>
    <w:rsid w:val="00177EAE"/>
    <w:rsid w:val="00182063"/>
    <w:rsid w:val="00187EED"/>
    <w:rsid w:val="00193A59"/>
    <w:rsid w:val="001A769A"/>
    <w:rsid w:val="001B33DE"/>
    <w:rsid w:val="001B6325"/>
    <w:rsid w:val="001E1CDF"/>
    <w:rsid w:val="001E3A08"/>
    <w:rsid w:val="001E4C0E"/>
    <w:rsid w:val="00204598"/>
    <w:rsid w:val="00204BAD"/>
    <w:rsid w:val="002051B1"/>
    <w:rsid w:val="00217CC0"/>
    <w:rsid w:val="00227397"/>
    <w:rsid w:val="00240206"/>
    <w:rsid w:val="002433B3"/>
    <w:rsid w:val="0025686C"/>
    <w:rsid w:val="00263B9C"/>
    <w:rsid w:val="00270CD5"/>
    <w:rsid w:val="00275C28"/>
    <w:rsid w:val="00276B22"/>
    <w:rsid w:val="002775CA"/>
    <w:rsid w:val="00281D95"/>
    <w:rsid w:val="00282397"/>
    <w:rsid w:val="002A2B24"/>
    <w:rsid w:val="002A4EFA"/>
    <w:rsid w:val="002B34BB"/>
    <w:rsid w:val="002C1E2C"/>
    <w:rsid w:val="002D6274"/>
    <w:rsid w:val="002D7F33"/>
    <w:rsid w:val="002E18C9"/>
    <w:rsid w:val="002E273F"/>
    <w:rsid w:val="002E519A"/>
    <w:rsid w:val="002E618D"/>
    <w:rsid w:val="002F0A51"/>
    <w:rsid w:val="002F3C77"/>
    <w:rsid w:val="0030349E"/>
    <w:rsid w:val="00312D7F"/>
    <w:rsid w:val="00315D17"/>
    <w:rsid w:val="00317E95"/>
    <w:rsid w:val="003276D2"/>
    <w:rsid w:val="00332730"/>
    <w:rsid w:val="00334594"/>
    <w:rsid w:val="00340EBE"/>
    <w:rsid w:val="00343E6A"/>
    <w:rsid w:val="0034708F"/>
    <w:rsid w:val="00360D03"/>
    <w:rsid w:val="003615A4"/>
    <w:rsid w:val="003657E7"/>
    <w:rsid w:val="00371282"/>
    <w:rsid w:val="00375241"/>
    <w:rsid w:val="00377D10"/>
    <w:rsid w:val="00385995"/>
    <w:rsid w:val="003869D6"/>
    <w:rsid w:val="00386A23"/>
    <w:rsid w:val="00396109"/>
    <w:rsid w:val="003A72A3"/>
    <w:rsid w:val="003C361E"/>
    <w:rsid w:val="003C3E2E"/>
    <w:rsid w:val="003C6FCB"/>
    <w:rsid w:val="003D030C"/>
    <w:rsid w:val="003D0D8F"/>
    <w:rsid w:val="003D4387"/>
    <w:rsid w:val="003D46C9"/>
    <w:rsid w:val="003D5161"/>
    <w:rsid w:val="003E7043"/>
    <w:rsid w:val="00413A04"/>
    <w:rsid w:val="00413E20"/>
    <w:rsid w:val="004311D7"/>
    <w:rsid w:val="0043532E"/>
    <w:rsid w:val="004353A3"/>
    <w:rsid w:val="00443789"/>
    <w:rsid w:val="00445E5F"/>
    <w:rsid w:val="004508D7"/>
    <w:rsid w:val="00451108"/>
    <w:rsid w:val="004539AF"/>
    <w:rsid w:val="00457E46"/>
    <w:rsid w:val="004627FA"/>
    <w:rsid w:val="00462914"/>
    <w:rsid w:val="00470ADA"/>
    <w:rsid w:val="004800D9"/>
    <w:rsid w:val="004829AB"/>
    <w:rsid w:val="00487E25"/>
    <w:rsid w:val="00495A0A"/>
    <w:rsid w:val="00497682"/>
    <w:rsid w:val="004A3011"/>
    <w:rsid w:val="004A796A"/>
    <w:rsid w:val="004B6D04"/>
    <w:rsid w:val="004C3FC3"/>
    <w:rsid w:val="004C62FB"/>
    <w:rsid w:val="004D3441"/>
    <w:rsid w:val="004D4282"/>
    <w:rsid w:val="004D6507"/>
    <w:rsid w:val="004D66EB"/>
    <w:rsid w:val="004E34F5"/>
    <w:rsid w:val="004E5BC1"/>
    <w:rsid w:val="004E79FA"/>
    <w:rsid w:val="004F1064"/>
    <w:rsid w:val="004F459D"/>
    <w:rsid w:val="004F7A14"/>
    <w:rsid w:val="00510BC6"/>
    <w:rsid w:val="005139B4"/>
    <w:rsid w:val="00514ADF"/>
    <w:rsid w:val="00514F7C"/>
    <w:rsid w:val="005475E1"/>
    <w:rsid w:val="0057064A"/>
    <w:rsid w:val="00577FFD"/>
    <w:rsid w:val="005B19AA"/>
    <w:rsid w:val="005C4AB4"/>
    <w:rsid w:val="005C5695"/>
    <w:rsid w:val="005F7F5A"/>
    <w:rsid w:val="00601DDC"/>
    <w:rsid w:val="00606C02"/>
    <w:rsid w:val="006074F1"/>
    <w:rsid w:val="006140BC"/>
    <w:rsid w:val="006168F8"/>
    <w:rsid w:val="0062003E"/>
    <w:rsid w:val="006318E8"/>
    <w:rsid w:val="00632461"/>
    <w:rsid w:val="00635405"/>
    <w:rsid w:val="00643261"/>
    <w:rsid w:val="006554F0"/>
    <w:rsid w:val="006578D8"/>
    <w:rsid w:val="006668F5"/>
    <w:rsid w:val="00674AB1"/>
    <w:rsid w:val="00687436"/>
    <w:rsid w:val="00690974"/>
    <w:rsid w:val="00694E26"/>
    <w:rsid w:val="006B2D1C"/>
    <w:rsid w:val="006B38FF"/>
    <w:rsid w:val="006C1D53"/>
    <w:rsid w:val="006C5101"/>
    <w:rsid w:val="006C5551"/>
    <w:rsid w:val="006D5F3E"/>
    <w:rsid w:val="006E0498"/>
    <w:rsid w:val="006E179E"/>
    <w:rsid w:val="006E39AD"/>
    <w:rsid w:val="006E42E3"/>
    <w:rsid w:val="006E5C36"/>
    <w:rsid w:val="006E79DC"/>
    <w:rsid w:val="00701EF1"/>
    <w:rsid w:val="00702DCF"/>
    <w:rsid w:val="007033D9"/>
    <w:rsid w:val="00705A59"/>
    <w:rsid w:val="00707E57"/>
    <w:rsid w:val="00711FFA"/>
    <w:rsid w:val="007252F2"/>
    <w:rsid w:val="00727A1A"/>
    <w:rsid w:val="007379E3"/>
    <w:rsid w:val="0076071D"/>
    <w:rsid w:val="0076220E"/>
    <w:rsid w:val="00765B13"/>
    <w:rsid w:val="007766E7"/>
    <w:rsid w:val="00784DC2"/>
    <w:rsid w:val="007877C0"/>
    <w:rsid w:val="007B070D"/>
    <w:rsid w:val="007B0F37"/>
    <w:rsid w:val="007B6247"/>
    <w:rsid w:val="007B7F2E"/>
    <w:rsid w:val="007C2371"/>
    <w:rsid w:val="007C58C8"/>
    <w:rsid w:val="007D4743"/>
    <w:rsid w:val="007D54AC"/>
    <w:rsid w:val="007E4128"/>
    <w:rsid w:val="00802E91"/>
    <w:rsid w:val="008077A9"/>
    <w:rsid w:val="00807E76"/>
    <w:rsid w:val="0082123A"/>
    <w:rsid w:val="00825080"/>
    <w:rsid w:val="00826095"/>
    <w:rsid w:val="00826781"/>
    <w:rsid w:val="00830E8B"/>
    <w:rsid w:val="008335A5"/>
    <w:rsid w:val="00833692"/>
    <w:rsid w:val="008501A2"/>
    <w:rsid w:val="00861145"/>
    <w:rsid w:val="00871971"/>
    <w:rsid w:val="00877C83"/>
    <w:rsid w:val="008804FF"/>
    <w:rsid w:val="00894F6F"/>
    <w:rsid w:val="008956F6"/>
    <w:rsid w:val="008977CC"/>
    <w:rsid w:val="008A11E3"/>
    <w:rsid w:val="008A28C8"/>
    <w:rsid w:val="008A4962"/>
    <w:rsid w:val="008B3574"/>
    <w:rsid w:val="008B6033"/>
    <w:rsid w:val="008B67C6"/>
    <w:rsid w:val="008C452D"/>
    <w:rsid w:val="008D68C7"/>
    <w:rsid w:val="008D7166"/>
    <w:rsid w:val="008E7249"/>
    <w:rsid w:val="008F145C"/>
    <w:rsid w:val="008F1889"/>
    <w:rsid w:val="00900A90"/>
    <w:rsid w:val="009020AA"/>
    <w:rsid w:val="00915048"/>
    <w:rsid w:val="00916F78"/>
    <w:rsid w:val="00917AC8"/>
    <w:rsid w:val="0093396A"/>
    <w:rsid w:val="00954132"/>
    <w:rsid w:val="00956482"/>
    <w:rsid w:val="00960BF6"/>
    <w:rsid w:val="00965D8D"/>
    <w:rsid w:val="00972BAE"/>
    <w:rsid w:val="00980527"/>
    <w:rsid w:val="00996E5A"/>
    <w:rsid w:val="009C3291"/>
    <w:rsid w:val="009C7D6F"/>
    <w:rsid w:val="009E7B69"/>
    <w:rsid w:val="009F0406"/>
    <w:rsid w:val="009F2057"/>
    <w:rsid w:val="009F33DD"/>
    <w:rsid w:val="00A03620"/>
    <w:rsid w:val="00A04C8F"/>
    <w:rsid w:val="00A1188F"/>
    <w:rsid w:val="00A201C8"/>
    <w:rsid w:val="00A24290"/>
    <w:rsid w:val="00A25048"/>
    <w:rsid w:val="00A26258"/>
    <w:rsid w:val="00A3332B"/>
    <w:rsid w:val="00A43912"/>
    <w:rsid w:val="00A615E4"/>
    <w:rsid w:val="00A627E9"/>
    <w:rsid w:val="00A70057"/>
    <w:rsid w:val="00AA3866"/>
    <w:rsid w:val="00AA3BCF"/>
    <w:rsid w:val="00AB1D56"/>
    <w:rsid w:val="00AB78A7"/>
    <w:rsid w:val="00AC1155"/>
    <w:rsid w:val="00AE0196"/>
    <w:rsid w:val="00AE247B"/>
    <w:rsid w:val="00AE3198"/>
    <w:rsid w:val="00AE54E4"/>
    <w:rsid w:val="00AE6B10"/>
    <w:rsid w:val="00AF52B5"/>
    <w:rsid w:val="00B05298"/>
    <w:rsid w:val="00B07CF0"/>
    <w:rsid w:val="00B11E62"/>
    <w:rsid w:val="00B12050"/>
    <w:rsid w:val="00B24F89"/>
    <w:rsid w:val="00B2761E"/>
    <w:rsid w:val="00B31EC0"/>
    <w:rsid w:val="00B3716C"/>
    <w:rsid w:val="00B40BB0"/>
    <w:rsid w:val="00B56F30"/>
    <w:rsid w:val="00B57C8F"/>
    <w:rsid w:val="00B65177"/>
    <w:rsid w:val="00B662D0"/>
    <w:rsid w:val="00B66F0F"/>
    <w:rsid w:val="00B72D73"/>
    <w:rsid w:val="00B84BFB"/>
    <w:rsid w:val="00B94D5C"/>
    <w:rsid w:val="00B95629"/>
    <w:rsid w:val="00BB6AE5"/>
    <w:rsid w:val="00BC2011"/>
    <w:rsid w:val="00BC3B98"/>
    <w:rsid w:val="00BC3D90"/>
    <w:rsid w:val="00BD199E"/>
    <w:rsid w:val="00BD4628"/>
    <w:rsid w:val="00BD745D"/>
    <w:rsid w:val="00BE5D19"/>
    <w:rsid w:val="00BF07B0"/>
    <w:rsid w:val="00BF3F1F"/>
    <w:rsid w:val="00BF6433"/>
    <w:rsid w:val="00BF6653"/>
    <w:rsid w:val="00C014FE"/>
    <w:rsid w:val="00C0287C"/>
    <w:rsid w:val="00C02EF5"/>
    <w:rsid w:val="00C02F44"/>
    <w:rsid w:val="00C03F70"/>
    <w:rsid w:val="00C040EF"/>
    <w:rsid w:val="00C05C3F"/>
    <w:rsid w:val="00C13901"/>
    <w:rsid w:val="00C14959"/>
    <w:rsid w:val="00C166FC"/>
    <w:rsid w:val="00C257D6"/>
    <w:rsid w:val="00C310FB"/>
    <w:rsid w:val="00C32B9B"/>
    <w:rsid w:val="00C44C03"/>
    <w:rsid w:val="00C47898"/>
    <w:rsid w:val="00C47F25"/>
    <w:rsid w:val="00C503A4"/>
    <w:rsid w:val="00C51FBD"/>
    <w:rsid w:val="00C60D19"/>
    <w:rsid w:val="00C65DE4"/>
    <w:rsid w:val="00C72469"/>
    <w:rsid w:val="00C84CEB"/>
    <w:rsid w:val="00C86224"/>
    <w:rsid w:val="00C87D63"/>
    <w:rsid w:val="00CA12D8"/>
    <w:rsid w:val="00CA5F44"/>
    <w:rsid w:val="00CB1644"/>
    <w:rsid w:val="00CB1E12"/>
    <w:rsid w:val="00CB3EE2"/>
    <w:rsid w:val="00CD0BD3"/>
    <w:rsid w:val="00CE1223"/>
    <w:rsid w:val="00CE13DF"/>
    <w:rsid w:val="00CE2ED7"/>
    <w:rsid w:val="00CE4932"/>
    <w:rsid w:val="00D02214"/>
    <w:rsid w:val="00D06966"/>
    <w:rsid w:val="00D1135F"/>
    <w:rsid w:val="00D16A2E"/>
    <w:rsid w:val="00D16BD8"/>
    <w:rsid w:val="00D35ABE"/>
    <w:rsid w:val="00D37F3F"/>
    <w:rsid w:val="00D45D9C"/>
    <w:rsid w:val="00D564CD"/>
    <w:rsid w:val="00D66388"/>
    <w:rsid w:val="00D876AD"/>
    <w:rsid w:val="00D905BD"/>
    <w:rsid w:val="00D94973"/>
    <w:rsid w:val="00DB1100"/>
    <w:rsid w:val="00DB1D8B"/>
    <w:rsid w:val="00DC09C0"/>
    <w:rsid w:val="00DE18A3"/>
    <w:rsid w:val="00DE3091"/>
    <w:rsid w:val="00DF2471"/>
    <w:rsid w:val="00E024CD"/>
    <w:rsid w:val="00E103E1"/>
    <w:rsid w:val="00E14193"/>
    <w:rsid w:val="00E325F7"/>
    <w:rsid w:val="00E419D6"/>
    <w:rsid w:val="00E53F50"/>
    <w:rsid w:val="00E640B7"/>
    <w:rsid w:val="00E66924"/>
    <w:rsid w:val="00E80E03"/>
    <w:rsid w:val="00E90EC4"/>
    <w:rsid w:val="00E93FE0"/>
    <w:rsid w:val="00E97D7B"/>
    <w:rsid w:val="00EA32E8"/>
    <w:rsid w:val="00EA3BDE"/>
    <w:rsid w:val="00EB210D"/>
    <w:rsid w:val="00EB3AFD"/>
    <w:rsid w:val="00EB5812"/>
    <w:rsid w:val="00EC09BA"/>
    <w:rsid w:val="00EC0BC4"/>
    <w:rsid w:val="00EC4A33"/>
    <w:rsid w:val="00ED43DB"/>
    <w:rsid w:val="00EE1126"/>
    <w:rsid w:val="00EF6922"/>
    <w:rsid w:val="00F02381"/>
    <w:rsid w:val="00F360D1"/>
    <w:rsid w:val="00F3640F"/>
    <w:rsid w:val="00F47BD8"/>
    <w:rsid w:val="00F57495"/>
    <w:rsid w:val="00F61B6C"/>
    <w:rsid w:val="00F6765C"/>
    <w:rsid w:val="00F90FA1"/>
    <w:rsid w:val="00F9253A"/>
    <w:rsid w:val="00F93828"/>
    <w:rsid w:val="00F96EA5"/>
    <w:rsid w:val="00FB1652"/>
    <w:rsid w:val="00FB31F1"/>
    <w:rsid w:val="00FB514B"/>
    <w:rsid w:val="00FB78B9"/>
    <w:rsid w:val="00FC51FF"/>
    <w:rsid w:val="00FC7E77"/>
    <w:rsid w:val="00FE0EFC"/>
    <w:rsid w:val="00FE1CF4"/>
    <w:rsid w:val="00FE75AE"/>
    <w:rsid w:val="00FF04FC"/>
    <w:rsid w:val="00FF05D5"/>
    <w:rsid w:val="00FF16FC"/>
    <w:rsid w:val="00FF3D95"/>
    <w:rsid w:val="00FF51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>
      <o:colormru v:ext="edit" colors="#ddd"/>
      <o:colormenu v:ext="edit" fillcolor="#9cf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13901"/>
    <w:pPr>
      <w:jc w:val="both"/>
    </w:pPr>
    <w:rPr>
      <w:rFonts w:ascii="Arial" w:hAnsi="Arial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C03F7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qFormat/>
    <w:rsid w:val="00AC1155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690974"/>
    <w:pPr>
      <w:tabs>
        <w:tab w:val="center" w:pos="4252"/>
        <w:tab w:val="right" w:pos="8504"/>
      </w:tabs>
    </w:pPr>
  </w:style>
  <w:style w:type="paragraph" w:customStyle="1" w:styleId="GESNUMERACION2DONIVEL">
    <w:name w:val="GES_NUMERACION_2DO_NIVEL"/>
    <w:basedOn w:val="Normal"/>
    <w:autoRedefine/>
    <w:rsid w:val="002A4EFA"/>
    <w:pPr>
      <w:numPr>
        <w:numId w:val="4"/>
      </w:numPr>
    </w:pPr>
    <w:rPr>
      <w:rFonts w:cs="Arial"/>
      <w:szCs w:val="22"/>
    </w:rPr>
  </w:style>
  <w:style w:type="table" w:styleId="Tablaconcuadrcula">
    <w:name w:val="Table Grid"/>
    <w:aliases w:val="GES_TABLAS"/>
    <w:basedOn w:val="Tablanormal"/>
    <w:rsid w:val="002A2B24"/>
    <w:rPr>
      <w:rFonts w:ascii="Arial" w:hAnsi="Arial"/>
      <w:sz w:val="22"/>
    </w:rPr>
    <w:tblPr>
      <w:tblStyleRowBandSize w:val="1"/>
      <w:tblStyleColBandSize w:val="1"/>
      <w:tblInd w:w="0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center"/>
        <w:outlineLvl w:val="9"/>
      </w:pPr>
      <w:rPr>
        <w:rFonts w:ascii="Arial" w:hAnsi="Arial"/>
        <w:b w:val="0"/>
        <w:color w:val="auto"/>
        <w:sz w:val="22"/>
      </w:rPr>
      <w:tblPr/>
      <w:tcPr>
        <w:shd w:val="clear" w:color="auto" w:fill="D9D9D9"/>
        <w:vAlign w:val="center"/>
      </w:tcPr>
    </w:tblStylePr>
    <w:tblStylePr w:type="nwCell">
      <w:rPr>
        <w:rFonts w:ascii="Arial" w:hAnsi="Arial"/>
        <w:b w:val="0"/>
        <w:sz w:val="22"/>
      </w:rPr>
    </w:tblStylePr>
  </w:style>
  <w:style w:type="paragraph" w:customStyle="1" w:styleId="GESTITULODEPORTADA">
    <w:name w:val="GES_TITULO_DE_PORTADA"/>
    <w:basedOn w:val="Normal"/>
    <w:rsid w:val="00C60D19"/>
    <w:pPr>
      <w:spacing w:line="360" w:lineRule="auto"/>
      <w:jc w:val="center"/>
      <w:outlineLvl w:val="0"/>
    </w:pPr>
    <w:rPr>
      <w:rFonts w:eastAsia="Times" w:cs="Arial"/>
      <w:b/>
      <w:caps/>
      <w:sz w:val="40"/>
      <w:szCs w:val="40"/>
      <w:lang w:val="es-ES_tradnl"/>
    </w:rPr>
  </w:style>
  <w:style w:type="paragraph" w:customStyle="1" w:styleId="GESESTILOEQUIPO">
    <w:name w:val="GES_ESTILO_EQUIPO"/>
    <w:basedOn w:val="Normal"/>
    <w:rsid w:val="00CE4932"/>
    <w:pPr>
      <w:jc w:val="right"/>
    </w:pPr>
    <w:rPr>
      <w:rFonts w:eastAsia="Times" w:cs="Arial"/>
      <w:sz w:val="28"/>
      <w:szCs w:val="20"/>
      <w:lang w:val="es-ES_tradnl"/>
    </w:rPr>
  </w:style>
  <w:style w:type="paragraph" w:customStyle="1" w:styleId="GESINDICE">
    <w:name w:val="GES_INDICE"/>
    <w:basedOn w:val="GESCONTENIDO"/>
    <w:autoRedefine/>
    <w:rsid w:val="002E519A"/>
    <w:pPr>
      <w:tabs>
        <w:tab w:val="right" w:leader="dot" w:pos="9526"/>
      </w:tabs>
      <w:spacing w:before="100" w:after="100" w:line="360" w:lineRule="auto"/>
    </w:pPr>
    <w:rPr>
      <w:b/>
    </w:rPr>
  </w:style>
  <w:style w:type="paragraph" w:customStyle="1" w:styleId="GESTITULO">
    <w:name w:val="GES_TITULO"/>
    <w:basedOn w:val="Normal"/>
    <w:autoRedefine/>
    <w:rsid w:val="00451108"/>
    <w:pPr>
      <w:widowControl w:val="0"/>
      <w:spacing w:before="100" w:line="360" w:lineRule="auto"/>
    </w:pPr>
    <w:rPr>
      <w:rFonts w:cs="Arial"/>
      <w:b/>
      <w:caps/>
      <w:spacing w:val="30"/>
      <w:sz w:val="26"/>
      <w:szCs w:val="26"/>
    </w:rPr>
  </w:style>
  <w:style w:type="paragraph" w:customStyle="1" w:styleId="GESCONTENIDO">
    <w:name w:val="GES_CONTENIDO"/>
    <w:basedOn w:val="Normal"/>
    <w:rsid w:val="001B6325"/>
    <w:rPr>
      <w:rFonts w:cs="Arial"/>
      <w:szCs w:val="22"/>
    </w:rPr>
  </w:style>
  <w:style w:type="paragraph" w:customStyle="1" w:styleId="GESVINETAS1ERNIVEL">
    <w:name w:val="GES_VINETAS_1ER_NIVEL"/>
    <w:basedOn w:val="Normal"/>
    <w:rsid w:val="001B6325"/>
    <w:pPr>
      <w:numPr>
        <w:numId w:val="1"/>
      </w:numPr>
    </w:pPr>
    <w:rPr>
      <w:rFonts w:cs="Arial"/>
      <w:szCs w:val="22"/>
    </w:rPr>
  </w:style>
  <w:style w:type="paragraph" w:customStyle="1" w:styleId="GESVINETAS2DONIVEL">
    <w:name w:val="GES_VINETAS_2DO_NIVEL"/>
    <w:basedOn w:val="Normal"/>
    <w:rsid w:val="00F360D1"/>
    <w:pPr>
      <w:numPr>
        <w:ilvl w:val="1"/>
        <w:numId w:val="2"/>
      </w:numPr>
    </w:pPr>
    <w:rPr>
      <w:rFonts w:cs="Arial"/>
      <w:szCs w:val="22"/>
    </w:rPr>
  </w:style>
  <w:style w:type="paragraph" w:customStyle="1" w:styleId="GESNUMERACION1ERNIVEL">
    <w:name w:val="GES_NUMERACION_1ER_NIVEL"/>
    <w:basedOn w:val="Normal"/>
    <w:rsid w:val="007252F2"/>
    <w:pPr>
      <w:numPr>
        <w:numId w:val="3"/>
      </w:numPr>
    </w:pPr>
    <w:rPr>
      <w:rFonts w:cs="Arial"/>
      <w:szCs w:val="22"/>
    </w:rPr>
  </w:style>
  <w:style w:type="paragraph" w:customStyle="1" w:styleId="GESCONTENIDOTABLAS">
    <w:name w:val="GES_CONTENIDO_TABLAS"/>
    <w:basedOn w:val="Normal"/>
    <w:rsid w:val="00BD4628"/>
    <w:rPr>
      <w:rFonts w:eastAsia="Times" w:cs="Arial"/>
      <w:sz w:val="20"/>
      <w:szCs w:val="20"/>
      <w:lang w:val="es-ES_tradnl"/>
    </w:rPr>
  </w:style>
  <w:style w:type="paragraph" w:customStyle="1" w:styleId="GESCOLUMNACABEZATABLA">
    <w:name w:val="GES_COLUMNA_CABEZA_TABLA"/>
    <w:rsid w:val="00514ADF"/>
    <w:pPr>
      <w:widowControl w:val="0"/>
      <w:tabs>
        <w:tab w:val="center" w:pos="4320"/>
        <w:tab w:val="right" w:pos="8640"/>
      </w:tabs>
      <w:spacing w:before="100" w:after="100"/>
      <w:jc w:val="center"/>
    </w:pPr>
    <w:rPr>
      <w:rFonts w:ascii="Arial" w:eastAsia="Times" w:hAnsi="Arial" w:cs="Arial"/>
      <w:b/>
      <w:bCs/>
      <w:lang w:eastAsia="es-ES"/>
    </w:rPr>
  </w:style>
  <w:style w:type="paragraph" w:customStyle="1" w:styleId="GESENCABEZADOPAGINA">
    <w:name w:val="GES_ENCABEZADO_PAGINA"/>
    <w:basedOn w:val="Normal"/>
    <w:autoRedefine/>
    <w:rsid w:val="00C503A4"/>
    <w:pPr>
      <w:tabs>
        <w:tab w:val="left" w:pos="0"/>
        <w:tab w:val="center" w:pos="4320"/>
        <w:tab w:val="right" w:pos="9729"/>
      </w:tabs>
      <w:jc w:val="right"/>
    </w:pPr>
    <w:rPr>
      <w:rFonts w:cs="Arial"/>
      <w:b/>
      <w:sz w:val="20"/>
      <w:szCs w:val="20"/>
      <w:lang w:val="es-MX"/>
    </w:rPr>
  </w:style>
  <w:style w:type="paragraph" w:customStyle="1" w:styleId="GESPIEPAGINA">
    <w:name w:val="GES_PIE_PAGINA"/>
    <w:basedOn w:val="Normal"/>
    <w:rsid w:val="00AC1155"/>
    <w:pPr>
      <w:keepNext/>
      <w:spacing w:before="120" w:line="480" w:lineRule="auto"/>
      <w:ind w:left="72"/>
      <w:jc w:val="right"/>
      <w:outlineLvl w:val="0"/>
    </w:pPr>
    <w:rPr>
      <w:rFonts w:eastAsia="Times" w:cs="Arial"/>
      <w:b/>
      <w:bCs/>
      <w:kern w:val="32"/>
      <w:sz w:val="14"/>
      <w:szCs w:val="14"/>
      <w:lang w:val="es-ES_tradnl"/>
    </w:rPr>
  </w:style>
  <w:style w:type="paragraph" w:customStyle="1" w:styleId="GESENCABEZADOTABLA">
    <w:name w:val="GES_ENCABEZADO_TABLA"/>
    <w:basedOn w:val="Normal"/>
    <w:autoRedefine/>
    <w:rsid w:val="00807E76"/>
    <w:pPr>
      <w:tabs>
        <w:tab w:val="left" w:pos="2216"/>
      </w:tabs>
      <w:spacing w:before="100" w:after="100"/>
    </w:pPr>
    <w:rPr>
      <w:rFonts w:cs="Arial"/>
      <w:b/>
      <w:caps/>
      <w:szCs w:val="22"/>
    </w:rPr>
  </w:style>
  <w:style w:type="paragraph" w:customStyle="1" w:styleId="GESSUBTITULOS">
    <w:name w:val="GES_SUBTITULOS"/>
    <w:basedOn w:val="Normal"/>
    <w:autoRedefine/>
    <w:rsid w:val="00182063"/>
    <w:pPr>
      <w:widowControl w:val="0"/>
      <w:spacing w:before="100" w:line="360" w:lineRule="auto"/>
    </w:pPr>
    <w:rPr>
      <w:rFonts w:cs="Arial"/>
      <w:b/>
      <w:caps/>
      <w:spacing w:val="20"/>
      <w:sz w:val="24"/>
    </w:rPr>
  </w:style>
  <w:style w:type="paragraph" w:customStyle="1" w:styleId="GESCODIGO">
    <w:name w:val="GES_CODIGO"/>
    <w:basedOn w:val="GESCONTENIDO"/>
    <w:autoRedefine/>
    <w:rsid w:val="005C4AB4"/>
    <w:pPr>
      <w:ind w:left="851"/>
    </w:pPr>
    <w:rPr>
      <w:rFonts w:ascii="Courier New" w:hAnsi="Courier New" w:cs="Courier New"/>
    </w:rPr>
  </w:style>
  <w:style w:type="paragraph" w:styleId="Piedepgina">
    <w:name w:val="footer"/>
    <w:basedOn w:val="Normal"/>
    <w:link w:val="PiedepginaCar"/>
    <w:rsid w:val="00C257D6"/>
    <w:pPr>
      <w:tabs>
        <w:tab w:val="center" w:pos="4419"/>
        <w:tab w:val="right" w:pos="8838"/>
      </w:tabs>
    </w:pPr>
  </w:style>
  <w:style w:type="character" w:styleId="Hipervnculo">
    <w:name w:val="Hyperlink"/>
    <w:basedOn w:val="Fuentedeprrafopredeter"/>
    <w:rsid w:val="004E5BC1"/>
    <w:rPr>
      <w:rFonts w:ascii="Courier New" w:hAnsi="Courier New"/>
      <w:color w:val="0000FF"/>
      <w:sz w:val="20"/>
      <w:u w:val="single"/>
    </w:rPr>
  </w:style>
  <w:style w:type="character" w:customStyle="1" w:styleId="PiedepginaCar">
    <w:name w:val="Pie de página Car"/>
    <w:basedOn w:val="Fuentedeprrafopredeter"/>
    <w:link w:val="Piedepgina"/>
    <w:rsid w:val="00C257D6"/>
    <w:rPr>
      <w:rFonts w:ascii="Arial" w:hAnsi="Arial"/>
      <w:sz w:val="22"/>
      <w:szCs w:val="24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ls\AppData\Roaming\Microsoft\Plantillas\DOCINT_HITECH_PlantillaGenerica_Wor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D5483-43AC-46DB-A313-4E66789D9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DOCINT_HITECH_PlantillaGenerica_Word.dotx</Template>
  <TotalTime>107</TotalTime>
  <Pages>7</Pages>
  <Words>649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Genérica HiTECH</vt:lpstr>
    </vt:vector>
  </TitlesOfParts>
  <Company>Escolar HiTECH</Company>
  <LinksUpToDate>false</LinksUpToDate>
  <CharactersWithSpaces>4213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Genérica HiTECH</dc:title>
  <dc:subject>Documento Base de Plantilla Genérica</dc:subject>
  <dc:creator>Jorge E. López</dc:creator>
  <cp:lastModifiedBy>Jorge E. López</cp:lastModifiedBy>
  <cp:revision>10</cp:revision>
  <cp:lastPrinted>2010-04-19T14:18:00Z</cp:lastPrinted>
  <dcterms:created xsi:type="dcterms:W3CDTF">2010-06-28T15:33:00Z</dcterms:created>
  <dcterms:modified xsi:type="dcterms:W3CDTF">2010-06-28T17:20:00Z</dcterms:modified>
</cp:coreProperties>
</file>